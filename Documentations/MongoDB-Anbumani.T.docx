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E80C0" w14:textId="127E26FA" w:rsidR="00B01BDC" w:rsidRDefault="00EA0252" w:rsidP="00124A4D">
      <w:pPr>
        <w:pStyle w:val="Subtitle"/>
        <w:spacing w:line="360" w:lineRule="auto"/>
        <w:jc w:val="both"/>
      </w:pPr>
      <w:r>
        <w:t xml:space="preserve"> </w:t>
      </w:r>
    </w:p>
    <w:p w14:paraId="5D0E2F2C" w14:textId="77777777" w:rsidR="00B01BDC" w:rsidRDefault="00B01BDC" w:rsidP="00DF27E4">
      <w:pPr>
        <w:pStyle w:val="Subtitle"/>
        <w:spacing w:line="360" w:lineRule="auto"/>
      </w:pPr>
    </w:p>
    <w:p w14:paraId="04349AA2" w14:textId="77777777" w:rsidR="00B01BDC" w:rsidRDefault="00B01BDC" w:rsidP="00DF27E4">
      <w:pPr>
        <w:pStyle w:val="Subtitle"/>
        <w:spacing w:line="360" w:lineRule="auto"/>
      </w:pPr>
    </w:p>
    <w:p w14:paraId="711CDEB0" w14:textId="77777777" w:rsidR="00B01BDC" w:rsidRDefault="00B01BDC" w:rsidP="00DF27E4">
      <w:pPr>
        <w:pStyle w:val="Subtitle"/>
        <w:spacing w:line="360" w:lineRule="auto"/>
      </w:pPr>
    </w:p>
    <w:p w14:paraId="7B97FBB9" w14:textId="77777777" w:rsidR="00B01BDC" w:rsidRDefault="00B01BDC" w:rsidP="00DF27E4">
      <w:pPr>
        <w:pStyle w:val="Subtitle"/>
        <w:spacing w:line="360" w:lineRule="auto"/>
      </w:pPr>
    </w:p>
    <w:p w14:paraId="10A0D6BB" w14:textId="77777777" w:rsidR="00B01BDC" w:rsidRDefault="00B01BDC" w:rsidP="00DF27E4">
      <w:pPr>
        <w:pStyle w:val="Subtitle"/>
        <w:spacing w:line="360" w:lineRule="auto"/>
      </w:pPr>
    </w:p>
    <w:p w14:paraId="055A746B" w14:textId="77777777" w:rsidR="00B01BDC" w:rsidRDefault="00B01BDC" w:rsidP="00DF27E4">
      <w:pPr>
        <w:pStyle w:val="Subtitle"/>
        <w:spacing w:line="360" w:lineRule="auto"/>
      </w:pPr>
    </w:p>
    <w:p w14:paraId="7A30CDFC" w14:textId="77777777" w:rsidR="00B01BDC" w:rsidRDefault="00B01BDC" w:rsidP="00DF27E4">
      <w:pPr>
        <w:pStyle w:val="Subtitle"/>
        <w:spacing w:line="360" w:lineRule="auto"/>
      </w:pPr>
    </w:p>
    <w:p w14:paraId="3D5B47B0" w14:textId="77777777" w:rsidR="00B01BDC" w:rsidRDefault="00B01BDC" w:rsidP="00DF27E4">
      <w:pPr>
        <w:pStyle w:val="Subtitle"/>
        <w:spacing w:line="360" w:lineRule="auto"/>
      </w:pPr>
    </w:p>
    <w:p w14:paraId="71DA109D" w14:textId="77777777" w:rsidR="00B01BDC" w:rsidRDefault="00B01BDC" w:rsidP="00DF27E4">
      <w:pPr>
        <w:pStyle w:val="Subtitle"/>
        <w:spacing w:line="360" w:lineRule="auto"/>
      </w:pPr>
    </w:p>
    <w:p w14:paraId="55BC4388" w14:textId="77777777" w:rsidR="00B01BDC" w:rsidRDefault="00B01BDC" w:rsidP="00DF27E4">
      <w:pPr>
        <w:pStyle w:val="Subtitle"/>
        <w:spacing w:line="360" w:lineRule="auto"/>
      </w:pPr>
    </w:p>
    <w:p w14:paraId="327792D9" w14:textId="77777777" w:rsidR="00B01BDC" w:rsidRDefault="00B01BDC" w:rsidP="00DF27E4">
      <w:pPr>
        <w:pStyle w:val="Subtitle"/>
        <w:spacing w:line="360" w:lineRule="auto"/>
      </w:pPr>
    </w:p>
    <w:p w14:paraId="30494B86" w14:textId="4F95F0EA" w:rsidR="00B01BDC" w:rsidRPr="004D25A0" w:rsidRDefault="004D25A0" w:rsidP="004C2A3F">
      <w:pPr>
        <w:pStyle w:val="Heading1"/>
        <w:jc w:val="center"/>
      </w:pPr>
      <w:r w:rsidRPr="004D25A0">
        <w:t>MongoDB</w:t>
      </w:r>
    </w:p>
    <w:p w14:paraId="06E33278" w14:textId="77777777" w:rsidR="005E2F7C" w:rsidRDefault="005E2F7C" w:rsidP="00DF27E4">
      <w:pPr>
        <w:pStyle w:val="Subtitle"/>
        <w:spacing w:line="360" w:lineRule="auto"/>
      </w:pPr>
    </w:p>
    <w:p w14:paraId="5513D074" w14:textId="77777777" w:rsidR="005E2F7C" w:rsidRDefault="005E2F7C" w:rsidP="00DF27E4">
      <w:pPr>
        <w:pStyle w:val="Subtitle"/>
        <w:spacing w:line="360" w:lineRule="auto"/>
      </w:pPr>
    </w:p>
    <w:p w14:paraId="7430C815" w14:textId="77777777" w:rsidR="005E2F7C" w:rsidRDefault="005E2F7C" w:rsidP="00DF27E4">
      <w:pPr>
        <w:pStyle w:val="Subtitle"/>
        <w:spacing w:line="360" w:lineRule="auto"/>
      </w:pPr>
    </w:p>
    <w:p w14:paraId="0E78B495" w14:textId="77777777" w:rsidR="005E2F7C" w:rsidRDefault="005E2F7C" w:rsidP="00DF27E4">
      <w:pPr>
        <w:pStyle w:val="Subtitle"/>
        <w:spacing w:line="360" w:lineRule="auto"/>
      </w:pPr>
    </w:p>
    <w:p w14:paraId="47B481C9" w14:textId="77777777" w:rsidR="005E2F7C" w:rsidRDefault="005E2F7C" w:rsidP="00DF27E4">
      <w:pPr>
        <w:pStyle w:val="Subtitle"/>
        <w:spacing w:line="360" w:lineRule="auto"/>
      </w:pPr>
    </w:p>
    <w:p w14:paraId="72E3C4B2" w14:textId="77777777" w:rsidR="005E2F7C" w:rsidRDefault="005E2F7C" w:rsidP="00DF27E4">
      <w:pPr>
        <w:pStyle w:val="Subtitle"/>
        <w:spacing w:line="360" w:lineRule="auto"/>
      </w:pPr>
    </w:p>
    <w:p w14:paraId="26FDE836" w14:textId="77777777" w:rsidR="005E2F7C" w:rsidRDefault="005E2F7C" w:rsidP="00DF27E4">
      <w:pPr>
        <w:pStyle w:val="Subtitle"/>
        <w:spacing w:line="360" w:lineRule="auto"/>
      </w:pPr>
    </w:p>
    <w:p w14:paraId="75C229B8" w14:textId="77777777" w:rsidR="005E2F7C" w:rsidRDefault="005E2F7C" w:rsidP="00DF27E4">
      <w:pPr>
        <w:pStyle w:val="Subtitle"/>
        <w:spacing w:line="360" w:lineRule="auto"/>
      </w:pPr>
    </w:p>
    <w:p w14:paraId="34C76A56" w14:textId="77777777" w:rsidR="005E2F7C" w:rsidRDefault="005E2F7C" w:rsidP="00DF27E4">
      <w:pPr>
        <w:pStyle w:val="Subtitle"/>
        <w:spacing w:line="360" w:lineRule="auto"/>
      </w:pPr>
    </w:p>
    <w:p w14:paraId="61472DB2" w14:textId="77777777" w:rsidR="005E2F7C" w:rsidRDefault="005E2F7C" w:rsidP="00DF27E4">
      <w:pPr>
        <w:pStyle w:val="Subtitle"/>
        <w:spacing w:line="360" w:lineRule="auto"/>
      </w:pPr>
    </w:p>
    <w:p w14:paraId="02B0F84F" w14:textId="77777777" w:rsidR="003A563E" w:rsidRDefault="003A563E" w:rsidP="00DF27E4">
      <w:pPr>
        <w:pStyle w:val="Subtitle"/>
        <w:spacing w:line="360" w:lineRule="auto"/>
      </w:pPr>
    </w:p>
    <w:p w14:paraId="5A329EBA" w14:textId="77777777" w:rsidR="003A563E" w:rsidRDefault="003A563E" w:rsidP="00DF27E4">
      <w:pPr>
        <w:pStyle w:val="Subtitle"/>
        <w:spacing w:line="360" w:lineRule="auto"/>
      </w:pPr>
    </w:p>
    <w:p w14:paraId="63002FF8" w14:textId="77777777" w:rsidR="003A563E" w:rsidRDefault="003A563E" w:rsidP="00DF27E4">
      <w:pPr>
        <w:pStyle w:val="Subtitle"/>
        <w:spacing w:line="360" w:lineRule="auto"/>
      </w:pPr>
    </w:p>
    <w:p w14:paraId="193D2B3E" w14:textId="77777777" w:rsidR="003A563E" w:rsidRDefault="003A563E" w:rsidP="00DF27E4">
      <w:pPr>
        <w:pStyle w:val="Subtitle"/>
        <w:spacing w:line="360" w:lineRule="auto"/>
      </w:pPr>
    </w:p>
    <w:p w14:paraId="5AB09D73" w14:textId="77777777" w:rsidR="003A563E" w:rsidRDefault="003A563E" w:rsidP="00DF27E4">
      <w:pPr>
        <w:pStyle w:val="TOCHeading"/>
        <w:spacing w:line="360" w:lineRule="auto"/>
      </w:pPr>
      <w:r>
        <w:t>TABLE OF CONTENTS</w:t>
      </w:r>
    </w:p>
    <w:p w14:paraId="449519E5" w14:textId="77777777" w:rsidR="003A563E" w:rsidRDefault="003A563E" w:rsidP="00DF27E4">
      <w:pPr>
        <w:pStyle w:val="Subtitle"/>
        <w:spacing w:line="360" w:lineRule="auto"/>
      </w:pPr>
    </w:p>
    <w:p w14:paraId="270F4D38" w14:textId="77777777" w:rsidR="003A563E" w:rsidRDefault="003A563E" w:rsidP="00DF27E4">
      <w:pPr>
        <w:pStyle w:val="Subtitle"/>
        <w:spacing w:line="360" w:lineRule="auto"/>
      </w:pPr>
    </w:p>
    <w:p w14:paraId="11122DD2" w14:textId="77777777" w:rsidR="003A563E" w:rsidRDefault="003A563E" w:rsidP="00DF27E4">
      <w:pPr>
        <w:pStyle w:val="Subtitle"/>
        <w:spacing w:line="360" w:lineRule="auto"/>
      </w:pPr>
    </w:p>
    <w:p w14:paraId="017487EA" w14:textId="2665CBA0" w:rsidR="003A563E" w:rsidRPr="003A563E" w:rsidRDefault="003A563E" w:rsidP="00DF27E4">
      <w:pPr>
        <w:pStyle w:val="TOC1"/>
        <w:spacing w:line="360" w:lineRule="auto"/>
      </w:pPr>
      <w:r w:rsidRPr="003A563E">
        <w:t>Introduction</w:t>
      </w:r>
      <w:r w:rsidRPr="003A563E">
        <w:tab/>
      </w:r>
      <w:r w:rsidR="006E5F6B">
        <w:t>3</w:t>
      </w:r>
    </w:p>
    <w:p w14:paraId="6E8EDF71" w14:textId="2C8B2F20" w:rsidR="003A563E" w:rsidRDefault="000C4481" w:rsidP="00DF27E4">
      <w:pPr>
        <w:pStyle w:val="TOC1"/>
        <w:spacing w:line="360" w:lineRule="auto"/>
      </w:pPr>
      <w:r>
        <w:t xml:space="preserve">Create </w:t>
      </w:r>
      <w:r w:rsidR="00D947E1">
        <w:t>.NET Core Web API Project</w:t>
      </w:r>
      <w:r w:rsidR="003A563E">
        <w:tab/>
      </w:r>
      <w:r w:rsidR="006E5F6B">
        <w:t>4</w:t>
      </w:r>
    </w:p>
    <w:p w14:paraId="7A1EDE2C" w14:textId="321DDF9A" w:rsidR="003A563E" w:rsidRPr="003A563E" w:rsidRDefault="00356EEE" w:rsidP="00DF27E4">
      <w:pPr>
        <w:pStyle w:val="TOC2"/>
        <w:spacing w:line="360" w:lineRule="auto"/>
      </w:pPr>
      <w:r>
        <w:t>Add an Entity Model</w:t>
      </w:r>
      <w:r w:rsidR="003A563E" w:rsidRPr="003A563E">
        <w:tab/>
        <w:t>4</w:t>
      </w:r>
    </w:p>
    <w:p w14:paraId="0D3E2790" w14:textId="154F2E32" w:rsidR="003A563E" w:rsidRDefault="00356EEE" w:rsidP="00DF27E4">
      <w:pPr>
        <w:pStyle w:val="TOC2"/>
        <w:spacing w:line="360" w:lineRule="auto"/>
      </w:pPr>
      <w:r>
        <w:t>Add a Configuration Model</w:t>
      </w:r>
      <w:r w:rsidR="003A563E">
        <w:tab/>
      </w:r>
      <w:r w:rsidR="006E5F6B">
        <w:t>5</w:t>
      </w:r>
    </w:p>
    <w:p w14:paraId="2480703E" w14:textId="1D821F20" w:rsidR="003A563E" w:rsidRDefault="00356EEE" w:rsidP="00DF27E4">
      <w:pPr>
        <w:pStyle w:val="TOC2"/>
        <w:spacing w:line="360" w:lineRule="auto"/>
      </w:pPr>
      <w:r>
        <w:t>Add a CRUD Operation Service</w:t>
      </w:r>
      <w:r w:rsidR="003A563E">
        <w:tab/>
      </w:r>
      <w:r w:rsidR="009E02AF">
        <w:t>7</w:t>
      </w:r>
    </w:p>
    <w:p w14:paraId="6E5EC573" w14:textId="050060AD" w:rsidR="003A563E" w:rsidRDefault="00356EEE" w:rsidP="00DF27E4">
      <w:pPr>
        <w:pStyle w:val="TOC2"/>
        <w:spacing w:line="360" w:lineRule="auto"/>
      </w:pPr>
      <w:r>
        <w:t>Add a Controller</w:t>
      </w:r>
      <w:r w:rsidR="003A563E">
        <w:tab/>
      </w:r>
      <w:r w:rsidR="009E02AF">
        <w:t>9</w:t>
      </w:r>
    </w:p>
    <w:p w14:paraId="44C9BF31" w14:textId="573F2657" w:rsidR="003A563E" w:rsidRDefault="00554B5A" w:rsidP="00DF27E4">
      <w:pPr>
        <w:pStyle w:val="TOC1"/>
        <w:spacing w:line="360" w:lineRule="auto"/>
      </w:pPr>
      <w:r>
        <w:t>Test</w:t>
      </w:r>
      <w:r w:rsidR="00587F8C">
        <w:t>ing</w:t>
      </w:r>
      <w:r>
        <w:t xml:space="preserve"> </w:t>
      </w:r>
      <w:r w:rsidR="00587F8C">
        <w:t>the</w:t>
      </w:r>
      <w:r>
        <w:t xml:space="preserve"> WEB API</w:t>
      </w:r>
      <w:r w:rsidR="003A563E">
        <w:tab/>
      </w:r>
      <w:r w:rsidR="009E02AF">
        <w:t>12</w:t>
      </w:r>
    </w:p>
    <w:p w14:paraId="0AB8A2BB" w14:textId="3902CAB2" w:rsidR="003A563E" w:rsidRDefault="003A563E" w:rsidP="00DF27E4">
      <w:pPr>
        <w:pStyle w:val="TOC1"/>
        <w:spacing w:line="360" w:lineRule="auto"/>
      </w:pPr>
      <w:r>
        <w:t>C</w:t>
      </w:r>
      <w:r w:rsidR="005D3EB8">
        <w:t>onfigure MongoDB Atlas</w:t>
      </w:r>
      <w:r>
        <w:tab/>
      </w:r>
      <w:r w:rsidR="001B41F0">
        <w:t>13</w:t>
      </w:r>
    </w:p>
    <w:p w14:paraId="2F8CB853" w14:textId="121827EB" w:rsidR="0038773F" w:rsidRPr="003A563E" w:rsidRDefault="005B4D90" w:rsidP="0038773F">
      <w:pPr>
        <w:pStyle w:val="TOC2"/>
        <w:spacing w:line="360" w:lineRule="auto"/>
      </w:pPr>
      <w:r>
        <w:t>How to get Connection String</w:t>
      </w:r>
      <w:r w:rsidR="0038773F" w:rsidRPr="003A563E">
        <w:tab/>
      </w:r>
      <w:r w:rsidR="001B41F0">
        <w:t>16</w:t>
      </w:r>
    </w:p>
    <w:p w14:paraId="481C2DB1" w14:textId="71809B4C" w:rsidR="0038773F" w:rsidRPr="0038773F" w:rsidRDefault="0038773F" w:rsidP="005B4D90">
      <w:pPr>
        <w:pStyle w:val="TOC2"/>
        <w:spacing w:line="360" w:lineRule="auto"/>
        <w:ind w:left="0"/>
      </w:pPr>
      <w:r>
        <w:t xml:space="preserve">    </w:t>
      </w:r>
      <w:r w:rsidR="005B4D90">
        <w:t>Create Database</w:t>
      </w:r>
      <w:r w:rsidRPr="003A563E">
        <w:tab/>
      </w:r>
      <w:r w:rsidR="001B41F0">
        <w:t>17</w:t>
      </w:r>
    </w:p>
    <w:p w14:paraId="684790EF" w14:textId="7E7000B4" w:rsidR="003A563E" w:rsidRDefault="00631E51" w:rsidP="00DF27E4">
      <w:pPr>
        <w:pStyle w:val="TOC1"/>
        <w:spacing w:line="360" w:lineRule="auto"/>
      </w:pPr>
      <w:r>
        <w:t>Conclusion</w:t>
      </w:r>
      <w:r w:rsidR="003A563E">
        <w:tab/>
      </w:r>
      <w:r w:rsidR="001B41F0">
        <w:t>19</w:t>
      </w:r>
    </w:p>
    <w:p w14:paraId="29D7E3A4" w14:textId="4C56AC55" w:rsidR="003554CD" w:rsidRPr="003554CD" w:rsidRDefault="003554CD" w:rsidP="003554CD">
      <w:pPr>
        <w:jc w:val="center"/>
      </w:pPr>
      <w:r>
        <w:t>Anbumani.T</w:t>
      </w:r>
    </w:p>
    <w:p w14:paraId="5F1F28EC" w14:textId="40754D5F" w:rsidR="00B01BDC" w:rsidRPr="00C85251" w:rsidRDefault="00000000" w:rsidP="00A3186F">
      <w:pPr>
        <w:pStyle w:val="Subtitle"/>
        <w:spacing w:line="360" w:lineRule="auto"/>
      </w:pPr>
      <w:fldSimple w:instr=" AUTHOR  Author  \* MERGEFORMAT "/>
    </w:p>
    <w:p w14:paraId="4971CDF6" w14:textId="77777777" w:rsidR="005E2F7C" w:rsidRDefault="005E2F7C" w:rsidP="00DF27E4">
      <w:pPr>
        <w:spacing w:line="360" w:lineRule="auto"/>
      </w:pPr>
    </w:p>
    <w:p w14:paraId="2DF7233F" w14:textId="77777777" w:rsidR="004E1DD5" w:rsidRDefault="004E1DD5" w:rsidP="00DF27E4">
      <w:pPr>
        <w:spacing w:line="360" w:lineRule="auto"/>
      </w:pPr>
    </w:p>
    <w:p w14:paraId="7D0FE94C" w14:textId="6ED82D15" w:rsidR="005E2F7C" w:rsidRPr="00932C6D" w:rsidRDefault="00B716B7" w:rsidP="00DF27E4">
      <w:pPr>
        <w:pStyle w:val="Graphic"/>
        <w:spacing w:line="360" w:lineRule="auto"/>
      </w:pPr>
      <w:r>
        <w:rPr>
          <w:noProof/>
        </w:rPr>
        <w:drawing>
          <wp:inline distT="0" distB="0" distL="0" distR="0" wp14:anchorId="25743CF4" wp14:editId="21294E16">
            <wp:extent cx="5943600" cy="3169920"/>
            <wp:effectExtent l="0" t="0" r="0" b="0"/>
            <wp:docPr id="17" name="Picture 17" descr="How To Create Queries in MongoDB | DigitalOc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ow To Create Queries in MongoDB | DigitalOcea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Toc24564156"/>
    <w:p w14:paraId="6675F866" w14:textId="77777777" w:rsidR="005E2F7C" w:rsidRPr="00706D60" w:rsidRDefault="00000000" w:rsidP="00DF27E4">
      <w:pPr>
        <w:pStyle w:val="Heading1"/>
        <w:spacing w:line="360" w:lineRule="auto"/>
      </w:pPr>
      <w:sdt>
        <w:sdtPr>
          <w:id w:val="386619514"/>
          <w:placeholder>
            <w:docPart w:val="44A518A757424891A6A9310E6D96D264"/>
          </w:placeholder>
          <w:temporary/>
          <w:showingPlcHdr/>
          <w15:appearance w15:val="hidden"/>
        </w:sdtPr>
        <w:sdtContent>
          <w:r w:rsidR="005E2F7C" w:rsidRPr="00706D60">
            <w:t>Introduction</w:t>
          </w:r>
        </w:sdtContent>
      </w:sdt>
      <w:bookmarkEnd w:id="0"/>
    </w:p>
    <w:p w14:paraId="3E854B42" w14:textId="61EEB7CB" w:rsidR="000C1A28" w:rsidRDefault="00667EB4" w:rsidP="00A823AD">
      <w:pPr>
        <w:pStyle w:val="Graphic"/>
        <w:spacing w:line="360" w:lineRule="auto"/>
        <w:ind w:left="720"/>
      </w:pPr>
      <w:r>
        <w:t>MongoDB</w:t>
      </w:r>
      <w:r w:rsidR="00D364A2">
        <w:t xml:space="preserve"> is a No SQL database. It is an open-source, cross-platform, document orientated</w:t>
      </w:r>
      <w:r w:rsidR="005D0B2B">
        <w:t xml:space="preserve"> database written in C++.</w:t>
      </w:r>
      <w:r w:rsidR="008275D4">
        <w:t xml:space="preserve"> </w:t>
      </w:r>
      <w:r w:rsidR="00E318AD">
        <w:t xml:space="preserve">Why </w:t>
      </w:r>
      <w:proofErr w:type="gramStart"/>
      <w:r w:rsidR="00E318AD">
        <w:t>MongoDB ?</w:t>
      </w:r>
      <w:proofErr w:type="gramEnd"/>
      <w:r w:rsidR="00E318AD">
        <w:t xml:space="preserve"> All the modern applications require big data, fast features development</w:t>
      </w:r>
      <w:r w:rsidR="00067D99">
        <w:t>, flexible deployment, and the older database systems not competent enough, so the MongoDB was needed.</w:t>
      </w:r>
      <w:r w:rsidR="00E7196C">
        <w:t xml:space="preserve"> It stores </w:t>
      </w:r>
      <w:r w:rsidR="00821E1F">
        <w:t>data in the form of Key Value Pairs.</w:t>
      </w:r>
    </w:p>
    <w:p w14:paraId="162BDD4D" w14:textId="2BD59C41" w:rsidR="00821E1F" w:rsidRDefault="00821E1F" w:rsidP="00A823AD"/>
    <w:p w14:paraId="3CD835D1" w14:textId="1E0DD917" w:rsidR="00821E1F" w:rsidRDefault="00821E1F" w:rsidP="00A823AD">
      <w:pPr>
        <w:ind w:left="720"/>
      </w:pPr>
      <w:r>
        <w:t xml:space="preserve">In this document, we are going to </w:t>
      </w:r>
      <w:r w:rsidR="009275A6">
        <w:t xml:space="preserve">learn about How to create a WEB API </w:t>
      </w:r>
      <w:r w:rsidR="002B117F">
        <w:t xml:space="preserve">on .NET Core that runs Create, Read, Update, and Delete (CRUD) operations on a </w:t>
      </w:r>
      <w:r w:rsidR="001D26E3">
        <w:t>MongoDB.</w:t>
      </w:r>
    </w:p>
    <w:p w14:paraId="36A4FEEF" w14:textId="72D4FAC7" w:rsidR="00E4004D" w:rsidRDefault="00E4004D" w:rsidP="00A823AD"/>
    <w:p w14:paraId="6FA589F8" w14:textId="6F261D0F" w:rsidR="00E4004D" w:rsidRDefault="00E4004D" w:rsidP="00A823AD">
      <w:pPr>
        <w:ind w:left="720"/>
      </w:pPr>
      <w:r>
        <w:t xml:space="preserve">For this, we are using </w:t>
      </w:r>
      <w:r w:rsidR="00A823AD">
        <w:t xml:space="preserve">Visual Studio and </w:t>
      </w:r>
      <w:proofErr w:type="spellStart"/>
      <w:r w:rsidR="00A823AD">
        <w:t>MongoDb</w:t>
      </w:r>
      <w:proofErr w:type="spellEnd"/>
      <w:r w:rsidR="00A823AD">
        <w:t xml:space="preserve"> Atlas.</w:t>
      </w:r>
    </w:p>
    <w:p w14:paraId="2435C9B4" w14:textId="3E87BE9B" w:rsidR="00A3186F" w:rsidRDefault="00A3186F" w:rsidP="00A823AD">
      <w:pPr>
        <w:ind w:left="720"/>
      </w:pPr>
    </w:p>
    <w:p w14:paraId="78A80D55" w14:textId="77777777" w:rsidR="00A3186F" w:rsidRPr="00821E1F" w:rsidRDefault="00A3186F" w:rsidP="00A823AD">
      <w:pPr>
        <w:ind w:left="720"/>
      </w:pPr>
    </w:p>
    <w:p w14:paraId="71616387" w14:textId="403414A6" w:rsidR="005A701B" w:rsidRDefault="005A701B" w:rsidP="00DF27E4">
      <w:pPr>
        <w:spacing w:line="360" w:lineRule="auto"/>
      </w:pPr>
    </w:p>
    <w:p w14:paraId="2908FFA5" w14:textId="564806C5" w:rsidR="005A701B" w:rsidRDefault="005A701B" w:rsidP="00DF27E4">
      <w:pPr>
        <w:pStyle w:val="Heading1"/>
        <w:spacing w:line="360" w:lineRule="auto"/>
      </w:pPr>
      <w:r>
        <w:lastRenderedPageBreak/>
        <w:t>Create ASP.NET Core web APi project</w:t>
      </w:r>
    </w:p>
    <w:p w14:paraId="24389905" w14:textId="2BA994A2" w:rsidR="005A701B" w:rsidRDefault="009F05FB" w:rsidP="00DF27E4">
      <w:pPr>
        <w:pStyle w:val="ListParagraph"/>
        <w:numPr>
          <w:ilvl w:val="0"/>
          <w:numId w:val="4"/>
        </w:numPr>
        <w:spacing w:line="360" w:lineRule="auto"/>
      </w:pPr>
      <w:r>
        <w:t>Select Create new Project.</w:t>
      </w:r>
    </w:p>
    <w:p w14:paraId="23B7E4FE" w14:textId="00B5D10A" w:rsidR="009F05FB" w:rsidRDefault="009F05FB" w:rsidP="00DF27E4">
      <w:pPr>
        <w:pStyle w:val="ListParagraph"/>
        <w:numPr>
          <w:ilvl w:val="0"/>
          <w:numId w:val="4"/>
        </w:numPr>
        <w:spacing w:line="360" w:lineRule="auto"/>
      </w:pPr>
      <w:r>
        <w:t xml:space="preserve">Select the ASP.NET Core Web API project </w:t>
      </w:r>
      <w:proofErr w:type="gramStart"/>
      <w:r>
        <w:t>type, and</w:t>
      </w:r>
      <w:proofErr w:type="gramEnd"/>
      <w:r>
        <w:t xml:space="preserve"> select Next.</w:t>
      </w:r>
    </w:p>
    <w:p w14:paraId="549DF646" w14:textId="768B7A2E" w:rsidR="009F05FB" w:rsidRDefault="009F05FB" w:rsidP="00DF27E4">
      <w:pPr>
        <w:pStyle w:val="ListParagraph"/>
        <w:numPr>
          <w:ilvl w:val="0"/>
          <w:numId w:val="4"/>
        </w:numPr>
        <w:spacing w:line="360" w:lineRule="auto"/>
      </w:pPr>
      <w:r>
        <w:t>Name the Project and select Next.</w:t>
      </w:r>
    </w:p>
    <w:p w14:paraId="512B812C" w14:textId="3B9E03FD" w:rsidR="009F05FB" w:rsidRDefault="009F05FB" w:rsidP="00DF27E4">
      <w:pPr>
        <w:pStyle w:val="ListParagraph"/>
        <w:numPr>
          <w:ilvl w:val="0"/>
          <w:numId w:val="4"/>
        </w:numPr>
        <w:spacing w:line="360" w:lineRule="auto"/>
      </w:pPr>
      <w:r>
        <w:t>Select the .NET 6.0 (Long term support) framework and select Create.</w:t>
      </w:r>
    </w:p>
    <w:p w14:paraId="380BD1FC" w14:textId="42417411" w:rsidR="009F05FB" w:rsidRDefault="00E5535A" w:rsidP="00DF27E4">
      <w:pPr>
        <w:pStyle w:val="ListParagraph"/>
        <w:numPr>
          <w:ilvl w:val="0"/>
          <w:numId w:val="4"/>
        </w:numPr>
        <w:spacing w:line="360" w:lineRule="auto"/>
      </w:pPr>
      <w:r>
        <w:t>Go to Tools &gt; NuGet package Manager &gt; Manage NuGet Packages</w:t>
      </w:r>
    </w:p>
    <w:p w14:paraId="640E84B2" w14:textId="416E7A3A" w:rsidR="00E5535A" w:rsidRDefault="00E5535A" w:rsidP="00DF27E4">
      <w:pPr>
        <w:pStyle w:val="ListParagraph"/>
        <w:numPr>
          <w:ilvl w:val="0"/>
          <w:numId w:val="4"/>
        </w:numPr>
        <w:spacing w:line="360" w:lineRule="auto"/>
      </w:pPr>
      <w:r>
        <w:t xml:space="preserve">Browse </w:t>
      </w:r>
      <w:proofErr w:type="spellStart"/>
      <w:r>
        <w:t>MongoDB.Driver</w:t>
      </w:r>
      <w:proofErr w:type="spellEnd"/>
      <w:r>
        <w:t xml:space="preserve"> and Install it in your solution.</w:t>
      </w:r>
    </w:p>
    <w:p w14:paraId="4653E41A" w14:textId="1AEBED23" w:rsidR="00887528" w:rsidRDefault="00887528" w:rsidP="00887528">
      <w:pPr>
        <w:spacing w:line="360" w:lineRule="auto"/>
        <w:ind w:left="360"/>
      </w:pPr>
      <w:r w:rsidRPr="00887528">
        <w:rPr>
          <w:noProof/>
        </w:rPr>
        <w:drawing>
          <wp:inline distT="0" distB="0" distL="0" distR="0" wp14:anchorId="67F51AB3" wp14:editId="09914E16">
            <wp:extent cx="5943600" cy="2853690"/>
            <wp:effectExtent l="0" t="0" r="0" b="381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FC09" w14:textId="266D6727" w:rsidR="00891748" w:rsidRDefault="00891748" w:rsidP="00891748">
      <w:pPr>
        <w:spacing w:line="360" w:lineRule="auto"/>
      </w:pPr>
    </w:p>
    <w:p w14:paraId="4E1B0FBF" w14:textId="7F37DE49" w:rsidR="00887528" w:rsidRDefault="00887528" w:rsidP="00891748">
      <w:pPr>
        <w:spacing w:line="360" w:lineRule="auto"/>
      </w:pPr>
    </w:p>
    <w:p w14:paraId="1D5796CD" w14:textId="4440E8C0" w:rsidR="00887528" w:rsidRDefault="00887528" w:rsidP="00891748">
      <w:pPr>
        <w:spacing w:line="360" w:lineRule="auto"/>
      </w:pPr>
    </w:p>
    <w:p w14:paraId="092DE306" w14:textId="406B056B" w:rsidR="00887528" w:rsidRDefault="00887528" w:rsidP="00891748">
      <w:pPr>
        <w:spacing w:line="360" w:lineRule="auto"/>
      </w:pPr>
    </w:p>
    <w:p w14:paraId="64BBA21A" w14:textId="0D469D2F" w:rsidR="00887528" w:rsidRDefault="00887528" w:rsidP="00891748">
      <w:pPr>
        <w:spacing w:line="360" w:lineRule="auto"/>
      </w:pPr>
    </w:p>
    <w:p w14:paraId="6908D077" w14:textId="12324E82" w:rsidR="00887528" w:rsidRDefault="00887528" w:rsidP="00891748">
      <w:pPr>
        <w:spacing w:line="360" w:lineRule="auto"/>
      </w:pPr>
    </w:p>
    <w:p w14:paraId="2EFA8C92" w14:textId="77777777" w:rsidR="00887528" w:rsidRDefault="00887528" w:rsidP="00891748">
      <w:pPr>
        <w:spacing w:line="360" w:lineRule="auto"/>
      </w:pPr>
    </w:p>
    <w:p w14:paraId="58E7C9A0" w14:textId="6B1AE1E9" w:rsidR="00955BCF" w:rsidRDefault="00955BCF" w:rsidP="00891748">
      <w:pPr>
        <w:pStyle w:val="Heading2"/>
      </w:pPr>
      <w:r>
        <w:lastRenderedPageBreak/>
        <w:t>Add an entity model</w:t>
      </w:r>
    </w:p>
    <w:p w14:paraId="01598D7A" w14:textId="77777777" w:rsidR="00891748" w:rsidRPr="00891748" w:rsidRDefault="00891748" w:rsidP="00891748"/>
    <w:p w14:paraId="56DB8281" w14:textId="368A1361" w:rsidR="00955BCF" w:rsidRDefault="00955BCF" w:rsidP="00DF27E4">
      <w:pPr>
        <w:pStyle w:val="ListParagraph"/>
        <w:numPr>
          <w:ilvl w:val="0"/>
          <w:numId w:val="5"/>
        </w:numPr>
        <w:spacing w:line="360" w:lineRule="auto"/>
      </w:pPr>
      <w:r>
        <w:t xml:space="preserve">Add a </w:t>
      </w:r>
      <w:proofErr w:type="gramStart"/>
      <w:r>
        <w:t>Models</w:t>
      </w:r>
      <w:proofErr w:type="gramEnd"/>
      <w:r>
        <w:t xml:space="preserve"> directory to the project root (solution).</w:t>
      </w:r>
    </w:p>
    <w:p w14:paraId="4D427EE6" w14:textId="30D60631" w:rsidR="00696342" w:rsidRDefault="00955BCF" w:rsidP="00DF27E4">
      <w:pPr>
        <w:pStyle w:val="ListParagraph"/>
        <w:numPr>
          <w:ilvl w:val="0"/>
          <w:numId w:val="5"/>
        </w:numPr>
        <w:spacing w:line="360" w:lineRule="auto"/>
      </w:pPr>
      <w:r>
        <w:t>Add a User class to the Models directory with the following code:</w:t>
      </w:r>
    </w:p>
    <w:p w14:paraId="286F3689" w14:textId="77777777" w:rsidR="00696342" w:rsidRDefault="00696342" w:rsidP="00DF27E4">
      <w:pPr>
        <w:pStyle w:val="Graphic"/>
      </w:pPr>
    </w:p>
    <w:p w14:paraId="5A260A38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MongoDB.Bson.Serialization.Attributes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</w:p>
    <w:p w14:paraId="0062E309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MongoDB.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Bson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</w:t>
      </w:r>
      <w:proofErr w:type="gramEnd"/>
    </w:p>
    <w:p w14:paraId="6CAC77D4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F7DFCA0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MongoRepository.Models</w:t>
      </w:r>
    </w:p>
    <w:p w14:paraId="0F514AB0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3CAAFD22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IN"/>
        </w:rPr>
        <w:t>User</w:t>
      </w:r>
    </w:p>
    <w:p w14:paraId="06BDC7DD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{</w:t>
      </w:r>
    </w:p>
    <w:p w14:paraId="39A919D7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[BsonId]        </w:t>
      </w:r>
    </w:p>
    <w:p w14:paraId="14C9A254" w14:textId="166536F3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}</w:t>
      </w:r>
    </w:p>
    <w:p w14:paraId="6D9AF73E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Name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}</w:t>
      </w:r>
    </w:p>
    <w:p w14:paraId="6D0BEB80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Email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IN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; }</w:t>
      </w:r>
    </w:p>
    <w:p w14:paraId="7D566F94" w14:textId="77777777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78037820" w14:textId="425E46C6" w:rsidR="00696342" w:rsidRDefault="00696342" w:rsidP="00DF27E4">
      <w:pPr>
        <w:pStyle w:val="Graphic"/>
        <w:ind w:left="216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35CDF545" w14:textId="39471BA7" w:rsidR="00696342" w:rsidRDefault="00696342" w:rsidP="00DF27E4">
      <w:pPr>
        <w:autoSpaceDE w:val="0"/>
        <w:autoSpaceDN w:val="0"/>
        <w:adjustRightInd w:val="0"/>
        <w:spacing w:after="0" w:line="360" w:lineRule="auto"/>
        <w:ind w:left="1440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F835EB2" w14:textId="49263C9E" w:rsidR="00696342" w:rsidRDefault="00696342" w:rsidP="00DF27E4">
      <w:pPr>
        <w:pStyle w:val="ListParagraph"/>
        <w:numPr>
          <w:ilvl w:val="0"/>
          <w:numId w:val="5"/>
        </w:numPr>
        <w:spacing w:line="360" w:lineRule="auto"/>
      </w:pPr>
      <w:r>
        <w:t>Here, Id property is required for mapping the Common Language Runtime (CLR) object to the MongoDB collection.</w:t>
      </w:r>
    </w:p>
    <w:p w14:paraId="5AF06119" w14:textId="10FE4457" w:rsidR="00696342" w:rsidRDefault="00696342" w:rsidP="00DF27E4">
      <w:pPr>
        <w:pStyle w:val="ListParagraph"/>
        <w:numPr>
          <w:ilvl w:val="0"/>
          <w:numId w:val="5"/>
        </w:numPr>
        <w:spacing w:line="360" w:lineRule="auto"/>
      </w:pPr>
      <w:r>
        <w:t>Annotated with [BsonId] to make this property the document’s primary key.</w:t>
      </w:r>
    </w:p>
    <w:p w14:paraId="0590840B" w14:textId="77777777" w:rsidR="00B33D67" w:rsidRDefault="00B33D67" w:rsidP="00B33D67">
      <w:pPr>
        <w:spacing w:line="360" w:lineRule="auto"/>
      </w:pPr>
    </w:p>
    <w:p w14:paraId="70503B44" w14:textId="267DF337" w:rsidR="00696342" w:rsidRDefault="001E5914" w:rsidP="00B33D67">
      <w:pPr>
        <w:pStyle w:val="Heading2"/>
      </w:pPr>
      <w:r>
        <w:t>Add a configuration model</w:t>
      </w:r>
    </w:p>
    <w:p w14:paraId="48E84079" w14:textId="77777777" w:rsidR="00B33D67" w:rsidRPr="00B33D67" w:rsidRDefault="00B33D67" w:rsidP="00B33D67"/>
    <w:p w14:paraId="5C0DCD70" w14:textId="1C3271D5" w:rsidR="001E5914" w:rsidRDefault="001E5914" w:rsidP="00DF27E4">
      <w:pPr>
        <w:pStyle w:val="ListParagraph"/>
        <w:numPr>
          <w:ilvl w:val="0"/>
          <w:numId w:val="7"/>
        </w:numPr>
        <w:spacing w:line="360" w:lineRule="auto"/>
      </w:pPr>
      <w:r>
        <w:t xml:space="preserve">Add the following database configuration values to </w:t>
      </w:r>
      <w:proofErr w:type="spellStart"/>
      <w:proofErr w:type="gramStart"/>
      <w:r>
        <w:t>appsettings.json</w:t>
      </w:r>
      <w:proofErr w:type="spellEnd"/>
      <w:proofErr w:type="gramEnd"/>
      <w:r>
        <w:t>.</w:t>
      </w:r>
    </w:p>
    <w:p w14:paraId="0F79B36A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lastRenderedPageBreak/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{</w:t>
      </w:r>
    </w:p>
    <w:p w14:paraId="4AE4A141" w14:textId="77777777" w:rsidR="00C571AB" w:rsidRPr="00DF27E4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</w:t>
      </w:r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UserDatabase</w:t>
      </w:r>
      <w:proofErr w:type="spellEnd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>: {</w:t>
      </w:r>
    </w:p>
    <w:p w14:paraId="400B19D9" w14:textId="371A10B6" w:rsidR="00C571AB" w:rsidRPr="00DF27E4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ConnectionString</w:t>
      </w:r>
      <w:proofErr w:type="spellEnd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"mongodb+srv://</w:t>
      </w:r>
      <w:r w:rsidR="00280650">
        <w:rPr>
          <w:rFonts w:ascii="Cascadia Mono" w:hAnsi="Cascadia Mono" w:cs="Cascadia Mono"/>
          <w:color w:val="A31515"/>
          <w:sz w:val="19"/>
          <w:szCs w:val="19"/>
          <w:lang w:val="en-IN"/>
        </w:rPr>
        <w:t>username</w:t>
      </w:r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:</w:t>
      </w:r>
      <w:r w:rsidR="00280650">
        <w:rPr>
          <w:rFonts w:ascii="Cascadia Mono" w:hAnsi="Cascadia Mono" w:cs="Cascadia Mono"/>
          <w:color w:val="A31515"/>
          <w:sz w:val="19"/>
          <w:szCs w:val="19"/>
          <w:lang w:val="en-IN"/>
        </w:rPr>
        <w:t>password</w:t>
      </w:r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@user.c4ioll8.mongodb.net/?retryWrites=true&amp;w=majority"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04EB6E81" w14:textId="77777777" w:rsidR="00C571AB" w:rsidRPr="00DF27E4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DatabaseName</w:t>
      </w:r>
      <w:proofErr w:type="spellEnd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proofErr w:type="spellStart"/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UserDB</w:t>
      </w:r>
      <w:proofErr w:type="spellEnd"/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56FB0814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CollectionName</w:t>
      </w:r>
      <w:proofErr w:type="spellEnd"/>
      <w:r w:rsidRPr="00DF27E4"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 w:rsidRPr="00DF27E4"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 w:rsidRPr="00DF27E4">
        <w:rPr>
          <w:rFonts w:ascii="Cascadia Mono" w:hAnsi="Cascadia Mono" w:cs="Cascadia Mono"/>
          <w:color w:val="A31515"/>
          <w:sz w:val="19"/>
          <w:szCs w:val="19"/>
          <w:lang w:val="en-IN"/>
        </w:rPr>
        <w:t>"Users"</w:t>
      </w:r>
    </w:p>
    <w:p w14:paraId="7771D076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},</w:t>
      </w:r>
    </w:p>
    <w:p w14:paraId="64573FF7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"Logging"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: {</w:t>
      </w:r>
    </w:p>
    <w:p w14:paraId="023DE5BD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LogLevel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: {</w:t>
      </w:r>
    </w:p>
    <w:p w14:paraId="1BA33291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"Default"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"Information"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,</w:t>
      </w:r>
    </w:p>
    <w:p w14:paraId="5ED7B347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Microsoft.AspNetCore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"Warning"</w:t>
      </w:r>
    </w:p>
    <w:p w14:paraId="14058A08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  }</w:t>
      </w:r>
    </w:p>
    <w:p w14:paraId="338D0337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},</w:t>
      </w:r>
    </w:p>
    <w:p w14:paraId="43C11232" w14:textId="77777777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AllowedHosts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  <w:lang w:val="en-IN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en-IN"/>
        </w:rPr>
        <w:t>"*"</w:t>
      </w:r>
    </w:p>
    <w:p w14:paraId="1B0A2DE3" w14:textId="72EB9432" w:rsidR="00C571AB" w:rsidRDefault="00C571AB" w:rsidP="00DF27E4">
      <w:pPr>
        <w:pStyle w:val="Graphic"/>
        <w:ind w:left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>
        <w:rPr>
          <w:rFonts w:ascii="Cascadia Mono" w:hAnsi="Cascadia Mono" w:cs="Cascadia Mono"/>
          <w:color w:val="000000"/>
          <w:sz w:val="19"/>
          <w:szCs w:val="19"/>
          <w:lang w:val="en-IN"/>
        </w:rPr>
        <w:t>}</w:t>
      </w:r>
    </w:p>
    <w:p w14:paraId="52A12BE3" w14:textId="77777777" w:rsidR="00DF27E4" w:rsidRPr="00DF27E4" w:rsidRDefault="00DF27E4" w:rsidP="00DF27E4">
      <w:pPr>
        <w:rPr>
          <w:lang w:val="en-IN"/>
        </w:rPr>
      </w:pPr>
    </w:p>
    <w:p w14:paraId="63BCF236" w14:textId="59B0CEEB" w:rsidR="00DF27E4" w:rsidRDefault="001E5914" w:rsidP="008743B0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ConnectionString</w:t>
      </w:r>
      <w:proofErr w:type="spellEnd"/>
      <w:r>
        <w:t xml:space="preserve"> will be taken from the MongoDB Atlas which will be discusse</w:t>
      </w:r>
      <w:r w:rsidR="00797044">
        <w:t>d</w:t>
      </w:r>
      <w:r>
        <w:t xml:space="preserve"> below.</w:t>
      </w:r>
    </w:p>
    <w:p w14:paraId="6E74B045" w14:textId="0D9B3CA2" w:rsidR="00DF27E4" w:rsidRDefault="00DF27E4" w:rsidP="00DF27E4">
      <w:pPr>
        <w:pStyle w:val="ListParagraph"/>
        <w:spacing w:line="360" w:lineRule="auto"/>
      </w:pPr>
    </w:p>
    <w:p w14:paraId="1771C62E" w14:textId="77777777" w:rsidR="00DF27E4" w:rsidRDefault="00DF27E4" w:rsidP="00DF27E4">
      <w:pPr>
        <w:pStyle w:val="ListParagraph"/>
        <w:spacing w:line="360" w:lineRule="auto"/>
      </w:pPr>
    </w:p>
    <w:p w14:paraId="7F691F3A" w14:textId="5873EC30" w:rsidR="001E5914" w:rsidRDefault="001E5914" w:rsidP="00DF27E4">
      <w:pPr>
        <w:pStyle w:val="ListParagraph"/>
        <w:numPr>
          <w:ilvl w:val="0"/>
          <w:numId w:val="7"/>
        </w:numPr>
        <w:spacing w:line="360" w:lineRule="auto"/>
      </w:pPr>
      <w:r>
        <w:t xml:space="preserve">Add a </w:t>
      </w:r>
      <w:proofErr w:type="spellStart"/>
      <w:r>
        <w:t>UserDatabaseSettings</w:t>
      </w:r>
      <w:proofErr w:type="spellEnd"/>
      <w:r>
        <w:t xml:space="preserve"> class to the Models directory with the following code:</w:t>
      </w:r>
    </w:p>
    <w:p w14:paraId="7238D8F5" w14:textId="0ACB97F2" w:rsidR="001E5914" w:rsidRDefault="001E5914" w:rsidP="00DF27E4">
      <w:pPr>
        <w:pStyle w:val="ListParagraph"/>
        <w:spacing w:line="360" w:lineRule="auto"/>
      </w:pPr>
    </w:p>
    <w:p w14:paraId="1428EC92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color w:val="0000FF"/>
          <w:lang w:val="en-IN"/>
        </w:rPr>
        <w:lastRenderedPageBreak/>
        <w:t>namespace</w:t>
      </w:r>
      <w:r>
        <w:rPr>
          <w:lang w:val="en-IN"/>
        </w:rPr>
        <w:t xml:space="preserve"> MongoRepository.Models</w:t>
      </w:r>
    </w:p>
    <w:p w14:paraId="01085204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>{</w:t>
      </w:r>
    </w:p>
    <w:p w14:paraId="373F270A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class</w:t>
      </w:r>
      <w:r>
        <w:rPr>
          <w:lang w:val="en-IN"/>
        </w:rPr>
        <w:t xml:space="preserve"> </w:t>
      </w:r>
      <w:proofErr w:type="spellStart"/>
      <w:r>
        <w:rPr>
          <w:color w:val="2B91AF"/>
          <w:lang w:val="en-IN"/>
        </w:rPr>
        <w:t>UserDatabaseSettings</w:t>
      </w:r>
      <w:proofErr w:type="spellEnd"/>
    </w:p>
    <w:p w14:paraId="0CC97E55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{</w:t>
      </w:r>
    </w:p>
    <w:p w14:paraId="29003DB3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string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ConnectionString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 xml:space="preserve">{ </w:t>
      </w:r>
      <w:r>
        <w:rPr>
          <w:color w:val="0000FF"/>
          <w:lang w:val="en-IN"/>
        </w:rPr>
        <w:t>get</w:t>
      </w:r>
      <w:proofErr w:type="gramEnd"/>
      <w:r>
        <w:rPr>
          <w:lang w:val="en-IN"/>
        </w:rPr>
        <w:t xml:space="preserve">; </w:t>
      </w:r>
      <w:r>
        <w:rPr>
          <w:color w:val="0000FF"/>
          <w:lang w:val="en-IN"/>
        </w:rPr>
        <w:t>set</w:t>
      </w:r>
      <w:r>
        <w:rPr>
          <w:lang w:val="en-IN"/>
        </w:rPr>
        <w:t xml:space="preserve">; } = </w:t>
      </w:r>
      <w:r>
        <w:rPr>
          <w:color w:val="0000FF"/>
          <w:lang w:val="en-IN"/>
        </w:rPr>
        <w:t>null</w:t>
      </w:r>
      <w:r>
        <w:rPr>
          <w:lang w:val="en-IN"/>
        </w:rPr>
        <w:t>!;</w:t>
      </w:r>
    </w:p>
    <w:p w14:paraId="094BC60F" w14:textId="77777777" w:rsidR="00C571AB" w:rsidRDefault="00C571AB" w:rsidP="00DF27E4">
      <w:pPr>
        <w:pStyle w:val="Graphic"/>
        <w:ind w:left="2160"/>
        <w:rPr>
          <w:lang w:val="en-IN"/>
        </w:rPr>
      </w:pPr>
    </w:p>
    <w:p w14:paraId="3AF9F29C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string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DatabaseName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 xml:space="preserve">{ </w:t>
      </w:r>
      <w:r>
        <w:rPr>
          <w:color w:val="0000FF"/>
          <w:lang w:val="en-IN"/>
        </w:rPr>
        <w:t>get</w:t>
      </w:r>
      <w:proofErr w:type="gramEnd"/>
      <w:r>
        <w:rPr>
          <w:lang w:val="en-IN"/>
        </w:rPr>
        <w:t xml:space="preserve">; </w:t>
      </w:r>
      <w:r>
        <w:rPr>
          <w:color w:val="0000FF"/>
          <w:lang w:val="en-IN"/>
        </w:rPr>
        <w:t>set</w:t>
      </w:r>
      <w:r>
        <w:rPr>
          <w:lang w:val="en-IN"/>
        </w:rPr>
        <w:t xml:space="preserve">; } = </w:t>
      </w:r>
      <w:r>
        <w:rPr>
          <w:color w:val="0000FF"/>
          <w:lang w:val="en-IN"/>
        </w:rPr>
        <w:t>null</w:t>
      </w:r>
      <w:r>
        <w:rPr>
          <w:lang w:val="en-IN"/>
        </w:rPr>
        <w:t>!;</w:t>
      </w:r>
    </w:p>
    <w:p w14:paraId="21DD1740" w14:textId="77777777" w:rsidR="00C571AB" w:rsidRDefault="00C571AB" w:rsidP="00DF27E4">
      <w:pPr>
        <w:pStyle w:val="Graphic"/>
        <w:ind w:left="2160"/>
        <w:rPr>
          <w:lang w:val="en-IN"/>
        </w:rPr>
      </w:pPr>
    </w:p>
    <w:p w14:paraId="39D1BE27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string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CollectionName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 xml:space="preserve">{ </w:t>
      </w:r>
      <w:r>
        <w:rPr>
          <w:color w:val="0000FF"/>
          <w:lang w:val="en-IN"/>
        </w:rPr>
        <w:t>get</w:t>
      </w:r>
      <w:proofErr w:type="gramEnd"/>
      <w:r>
        <w:rPr>
          <w:lang w:val="en-IN"/>
        </w:rPr>
        <w:t xml:space="preserve">; </w:t>
      </w:r>
      <w:r>
        <w:rPr>
          <w:color w:val="0000FF"/>
          <w:lang w:val="en-IN"/>
        </w:rPr>
        <w:t>set</w:t>
      </w:r>
      <w:r>
        <w:rPr>
          <w:lang w:val="en-IN"/>
        </w:rPr>
        <w:t xml:space="preserve">; } = </w:t>
      </w:r>
      <w:r>
        <w:rPr>
          <w:color w:val="0000FF"/>
          <w:lang w:val="en-IN"/>
        </w:rPr>
        <w:t>null</w:t>
      </w:r>
      <w:r>
        <w:rPr>
          <w:lang w:val="en-IN"/>
        </w:rPr>
        <w:t>!;</w:t>
      </w:r>
    </w:p>
    <w:p w14:paraId="3E78B815" w14:textId="77777777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}</w:t>
      </w:r>
    </w:p>
    <w:p w14:paraId="3F90E5CC" w14:textId="63D2D0BD" w:rsidR="00C571AB" w:rsidRDefault="00C571AB" w:rsidP="00DF27E4">
      <w:pPr>
        <w:pStyle w:val="Graphic"/>
        <w:ind w:left="2160"/>
        <w:rPr>
          <w:lang w:val="en-IN"/>
        </w:rPr>
      </w:pPr>
      <w:r>
        <w:rPr>
          <w:lang w:val="en-IN"/>
        </w:rPr>
        <w:t>}</w:t>
      </w:r>
    </w:p>
    <w:p w14:paraId="54342823" w14:textId="6FF4B8AE" w:rsidR="00C571AB" w:rsidRDefault="00C571AB" w:rsidP="00DF27E4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1A5DCF9E" w14:textId="53364F4E" w:rsidR="00C571AB" w:rsidRDefault="00C571AB" w:rsidP="00DF27E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left"/>
      </w:pPr>
      <w:r>
        <w:t xml:space="preserve">The preceding </w:t>
      </w:r>
      <w:proofErr w:type="spellStart"/>
      <w:r>
        <w:t>UserDatabaseSettings</w:t>
      </w:r>
      <w:proofErr w:type="spellEnd"/>
      <w:r>
        <w:t xml:space="preserve"> class is used to store the </w:t>
      </w:r>
      <w:proofErr w:type="spellStart"/>
      <w:proofErr w:type="gramStart"/>
      <w:r>
        <w:t>appsettings.json</w:t>
      </w:r>
      <w:proofErr w:type="spellEnd"/>
      <w:proofErr w:type="gramEnd"/>
      <w:r>
        <w:t xml:space="preserve"> file’s</w:t>
      </w:r>
      <w:r w:rsidR="007E11FD">
        <w:t xml:space="preserve"> </w:t>
      </w:r>
      <w:proofErr w:type="spellStart"/>
      <w:r w:rsidR="007E11FD">
        <w:t>UserDatabase</w:t>
      </w:r>
      <w:proofErr w:type="spellEnd"/>
      <w:r w:rsidR="007E11FD">
        <w:t xml:space="preserve"> property values. The JSON and C# property names are named identically to ease the mapping process.</w:t>
      </w:r>
    </w:p>
    <w:p w14:paraId="658D518E" w14:textId="46CC3D5B" w:rsidR="007E11FD" w:rsidRDefault="007E11FD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20978C1A" w14:textId="31EECC9E" w:rsidR="007E11FD" w:rsidRDefault="007E11FD" w:rsidP="005D4A9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left"/>
      </w:pPr>
      <w:r>
        <w:t xml:space="preserve">Add the </w:t>
      </w:r>
      <w:r w:rsidR="005A1B95">
        <w:t>following highlighted</w:t>
      </w:r>
      <w:r>
        <w:t xml:space="preserve"> code to the </w:t>
      </w:r>
      <w:proofErr w:type="spellStart"/>
      <w:proofErr w:type="gramStart"/>
      <w:r>
        <w:t>program.cs</w:t>
      </w:r>
      <w:proofErr w:type="spellEnd"/>
      <w:r>
        <w:t xml:space="preserve"> :</w:t>
      </w:r>
      <w:proofErr w:type="gramEnd"/>
    </w:p>
    <w:p w14:paraId="635A55AA" w14:textId="77777777" w:rsidR="007E11FD" w:rsidRDefault="007E11FD" w:rsidP="00DF27E4">
      <w:pPr>
        <w:pStyle w:val="Graphic"/>
        <w:rPr>
          <w:lang w:val="en-IN"/>
        </w:rPr>
      </w:pPr>
    </w:p>
    <w:p w14:paraId="4945BE44" w14:textId="312C9886" w:rsidR="007E11FD" w:rsidRDefault="007E11FD" w:rsidP="00DF27E4">
      <w:pPr>
        <w:pStyle w:val="Graphic"/>
        <w:ind w:left="1440"/>
        <w:rPr>
          <w:lang w:val="en-IN"/>
        </w:rPr>
      </w:pPr>
      <w:r>
        <w:rPr>
          <w:color w:val="0000FF"/>
          <w:lang w:val="en-IN"/>
        </w:rPr>
        <w:t>var</w:t>
      </w:r>
      <w:r>
        <w:rPr>
          <w:lang w:val="en-IN"/>
        </w:rPr>
        <w:t xml:space="preserve"> builder = </w:t>
      </w:r>
      <w:proofErr w:type="spellStart"/>
      <w:r>
        <w:rPr>
          <w:lang w:val="en-IN"/>
        </w:rPr>
        <w:t>WebApplication.CreateBuilder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args</w:t>
      </w:r>
      <w:proofErr w:type="spellEnd"/>
      <w:proofErr w:type="gramStart"/>
      <w:r>
        <w:rPr>
          <w:lang w:val="en-IN"/>
        </w:rPr>
        <w:t>);</w:t>
      </w:r>
      <w:proofErr w:type="gramEnd"/>
    </w:p>
    <w:p w14:paraId="268B6495" w14:textId="16E41F54" w:rsidR="007E11FD" w:rsidRDefault="007E11FD" w:rsidP="00DF27E4">
      <w:pPr>
        <w:pStyle w:val="Graphic"/>
        <w:ind w:left="1440"/>
        <w:rPr>
          <w:lang w:val="en-IN"/>
        </w:rPr>
      </w:pPr>
      <w:r>
        <w:rPr>
          <w:color w:val="008000"/>
          <w:lang w:val="en-IN"/>
        </w:rPr>
        <w:t>// Add services to the container.</w:t>
      </w:r>
    </w:p>
    <w:p w14:paraId="4C9E6A24" w14:textId="77777777" w:rsidR="007E11FD" w:rsidRDefault="007E11FD" w:rsidP="00DF27E4">
      <w:pPr>
        <w:pStyle w:val="Graphic"/>
        <w:ind w:left="1440"/>
        <w:rPr>
          <w:lang w:val="en-IN"/>
        </w:rPr>
      </w:pPr>
      <w:proofErr w:type="spellStart"/>
      <w:proofErr w:type="gramStart"/>
      <w:r>
        <w:rPr>
          <w:lang w:val="en-IN"/>
        </w:rPr>
        <w:t>builder.Services.AddControllers</w:t>
      </w:r>
      <w:proofErr w:type="spellEnd"/>
      <w:proofErr w:type="gramEnd"/>
      <w:r>
        <w:rPr>
          <w:lang w:val="en-IN"/>
        </w:rPr>
        <w:t>();</w:t>
      </w:r>
    </w:p>
    <w:p w14:paraId="58CD275C" w14:textId="77777777" w:rsidR="007E11FD" w:rsidRDefault="007E11FD" w:rsidP="00DF27E4">
      <w:pPr>
        <w:pStyle w:val="Graphic"/>
        <w:ind w:left="1440"/>
        <w:rPr>
          <w:lang w:val="en-IN"/>
        </w:rPr>
      </w:pPr>
      <w:proofErr w:type="spellStart"/>
      <w:proofErr w:type="gramStart"/>
      <w:r>
        <w:rPr>
          <w:lang w:val="en-IN"/>
        </w:rPr>
        <w:t>builder.Services.AddEndpointsApiExplorer</w:t>
      </w:r>
      <w:proofErr w:type="spellEnd"/>
      <w:proofErr w:type="gramEnd"/>
      <w:r>
        <w:rPr>
          <w:lang w:val="en-IN"/>
        </w:rPr>
        <w:t>();</w:t>
      </w:r>
    </w:p>
    <w:p w14:paraId="015BB53F" w14:textId="75F2B4AD" w:rsidR="007E11FD" w:rsidRDefault="007E11FD" w:rsidP="00DF27E4">
      <w:pPr>
        <w:pStyle w:val="Graphic"/>
        <w:ind w:left="1440"/>
        <w:rPr>
          <w:lang w:val="en-IN"/>
        </w:rPr>
      </w:pPr>
      <w:proofErr w:type="spellStart"/>
      <w:proofErr w:type="gramStart"/>
      <w:r>
        <w:rPr>
          <w:lang w:val="en-IN"/>
        </w:rPr>
        <w:t>builder.Services.AddSwaggerGen</w:t>
      </w:r>
      <w:proofErr w:type="spellEnd"/>
      <w:proofErr w:type="gramEnd"/>
      <w:r>
        <w:rPr>
          <w:lang w:val="en-IN"/>
        </w:rPr>
        <w:t>();</w:t>
      </w:r>
    </w:p>
    <w:p w14:paraId="7B0A4D60" w14:textId="77777777" w:rsidR="00DF27E4" w:rsidRPr="00DF27E4" w:rsidRDefault="00DF27E4" w:rsidP="00DF27E4">
      <w:pPr>
        <w:ind w:left="1440"/>
        <w:rPr>
          <w:lang w:val="en-IN"/>
        </w:rPr>
      </w:pPr>
    </w:p>
    <w:p w14:paraId="3644D88D" w14:textId="77777777" w:rsidR="007E11FD" w:rsidRPr="00DF27E4" w:rsidRDefault="007E11FD" w:rsidP="00DF27E4">
      <w:pPr>
        <w:pStyle w:val="Graphic"/>
        <w:ind w:left="1440"/>
        <w:rPr>
          <w:highlight w:val="green"/>
          <w:lang w:val="en-IN"/>
        </w:rPr>
      </w:pPr>
      <w:proofErr w:type="spellStart"/>
      <w:proofErr w:type="gramStart"/>
      <w:r w:rsidRPr="00DF27E4">
        <w:rPr>
          <w:highlight w:val="green"/>
          <w:lang w:val="en-IN"/>
        </w:rPr>
        <w:t>builder.Services.Configure</w:t>
      </w:r>
      <w:proofErr w:type="spellEnd"/>
      <w:proofErr w:type="gramEnd"/>
      <w:r w:rsidRPr="00DF27E4">
        <w:rPr>
          <w:highlight w:val="green"/>
          <w:lang w:val="en-IN"/>
        </w:rPr>
        <w:t>&lt;</w:t>
      </w:r>
      <w:proofErr w:type="spellStart"/>
      <w:r w:rsidRPr="00DF27E4">
        <w:rPr>
          <w:highlight w:val="green"/>
          <w:lang w:val="en-IN"/>
        </w:rPr>
        <w:t>UserDatabaseSettings</w:t>
      </w:r>
      <w:proofErr w:type="spellEnd"/>
      <w:r w:rsidRPr="00DF27E4">
        <w:rPr>
          <w:highlight w:val="green"/>
          <w:lang w:val="en-IN"/>
        </w:rPr>
        <w:t>&gt;(</w:t>
      </w:r>
    </w:p>
    <w:p w14:paraId="0A346894" w14:textId="77777777" w:rsidR="007E11FD" w:rsidRDefault="007E11FD" w:rsidP="00DF27E4">
      <w:pPr>
        <w:pStyle w:val="Graphic"/>
        <w:ind w:left="1440"/>
        <w:rPr>
          <w:lang w:val="en-IN"/>
        </w:rPr>
      </w:pPr>
      <w:r w:rsidRPr="00DF27E4">
        <w:rPr>
          <w:highlight w:val="green"/>
          <w:lang w:val="en-IN"/>
        </w:rPr>
        <w:t xml:space="preserve">    </w:t>
      </w:r>
      <w:proofErr w:type="spellStart"/>
      <w:proofErr w:type="gramStart"/>
      <w:r w:rsidRPr="00DF27E4">
        <w:rPr>
          <w:highlight w:val="green"/>
          <w:lang w:val="en-IN"/>
        </w:rPr>
        <w:t>builder.Configuration.GetSection</w:t>
      </w:r>
      <w:proofErr w:type="spellEnd"/>
      <w:proofErr w:type="gramEnd"/>
      <w:r w:rsidRPr="00DF27E4">
        <w:rPr>
          <w:highlight w:val="green"/>
          <w:lang w:val="en-IN"/>
        </w:rPr>
        <w:t>(</w:t>
      </w:r>
      <w:r w:rsidRPr="00DF27E4">
        <w:rPr>
          <w:color w:val="A31515"/>
          <w:highlight w:val="green"/>
          <w:lang w:val="en-IN"/>
        </w:rPr>
        <w:t>"</w:t>
      </w:r>
      <w:proofErr w:type="spellStart"/>
      <w:r w:rsidRPr="00DF27E4">
        <w:rPr>
          <w:color w:val="A31515"/>
          <w:highlight w:val="green"/>
          <w:lang w:val="en-IN"/>
        </w:rPr>
        <w:t>UserDatabase</w:t>
      </w:r>
      <w:proofErr w:type="spellEnd"/>
      <w:r w:rsidRPr="00DF27E4">
        <w:rPr>
          <w:color w:val="A31515"/>
          <w:highlight w:val="green"/>
          <w:lang w:val="en-IN"/>
        </w:rPr>
        <w:t>"</w:t>
      </w:r>
      <w:r w:rsidRPr="00DF27E4">
        <w:rPr>
          <w:highlight w:val="green"/>
          <w:lang w:val="en-IN"/>
        </w:rPr>
        <w:t>));</w:t>
      </w:r>
    </w:p>
    <w:p w14:paraId="297AC148" w14:textId="70E6803C" w:rsidR="007E11FD" w:rsidRDefault="007E11FD" w:rsidP="00DF27E4">
      <w:pPr>
        <w:pStyle w:val="ListParagraph"/>
        <w:autoSpaceDE w:val="0"/>
        <w:autoSpaceDN w:val="0"/>
        <w:adjustRightInd w:val="0"/>
        <w:spacing w:after="0" w:line="360" w:lineRule="auto"/>
        <w:jc w:val="left"/>
      </w:pPr>
    </w:p>
    <w:p w14:paraId="55D25FE1" w14:textId="453DBFB5" w:rsidR="007E11FD" w:rsidRDefault="007E11FD" w:rsidP="00DF27E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left"/>
      </w:pPr>
      <w:r>
        <w:t xml:space="preserve">In the preceding </w:t>
      </w:r>
      <w:proofErr w:type="gramStart"/>
      <w:r>
        <w:t>code ,</w:t>
      </w:r>
      <w:proofErr w:type="gramEnd"/>
      <w:r>
        <w:t xml:space="preserve"> the configuration instance to which the </w:t>
      </w:r>
      <w:proofErr w:type="spellStart"/>
      <w:r>
        <w:t>appsettings.json</w:t>
      </w:r>
      <w:proofErr w:type="spellEnd"/>
      <w:r>
        <w:t xml:space="preserve"> file’s </w:t>
      </w:r>
      <w:proofErr w:type="spellStart"/>
      <w:r>
        <w:t>UserDatabase</w:t>
      </w:r>
      <w:proofErr w:type="spellEnd"/>
      <w:r>
        <w:t xml:space="preserve"> section binds is registered in the Dependency Injection (DI) container.</w:t>
      </w:r>
      <w:r w:rsidR="00761DAD">
        <w:t xml:space="preserve"> For </w:t>
      </w:r>
      <w:r w:rsidR="00761DAD">
        <w:lastRenderedPageBreak/>
        <w:t xml:space="preserve">example, the </w:t>
      </w:r>
      <w:proofErr w:type="spellStart"/>
      <w:r w:rsidR="00761DAD">
        <w:t>UserDatabaseSettings</w:t>
      </w:r>
      <w:proofErr w:type="spellEnd"/>
      <w:r w:rsidR="00761DAD">
        <w:t xml:space="preserve"> object’s </w:t>
      </w:r>
      <w:proofErr w:type="spellStart"/>
      <w:r w:rsidR="00761DAD">
        <w:t>ConnectionString</w:t>
      </w:r>
      <w:proofErr w:type="spellEnd"/>
      <w:r w:rsidR="00761DAD">
        <w:t xml:space="preserve"> property is populated with the </w:t>
      </w:r>
      <w:proofErr w:type="spellStart"/>
      <w:proofErr w:type="gramStart"/>
      <w:r w:rsidR="00761DAD">
        <w:t>UserDatabase:ConnectionString</w:t>
      </w:r>
      <w:proofErr w:type="spellEnd"/>
      <w:proofErr w:type="gramEnd"/>
      <w:r w:rsidR="00761DAD">
        <w:t xml:space="preserve"> property in </w:t>
      </w:r>
      <w:proofErr w:type="spellStart"/>
      <w:r w:rsidR="00761DAD">
        <w:t>appsettings.json</w:t>
      </w:r>
      <w:proofErr w:type="spellEnd"/>
      <w:r w:rsidR="00761DAD">
        <w:t>.</w:t>
      </w:r>
    </w:p>
    <w:p w14:paraId="6CF050C0" w14:textId="395597C8" w:rsidR="00761DAD" w:rsidRDefault="00761DAD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23AC9E36" w14:textId="0F92B75E" w:rsidR="00761DAD" w:rsidRDefault="00761DAD" w:rsidP="00DF27E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left"/>
      </w:pPr>
      <w:r>
        <w:t xml:space="preserve">Add the following code to the top of </w:t>
      </w:r>
      <w:proofErr w:type="spellStart"/>
      <w:r>
        <w:t>program.cs</w:t>
      </w:r>
      <w:proofErr w:type="spellEnd"/>
      <w:r>
        <w:t xml:space="preserve"> to resolve the </w:t>
      </w:r>
      <w:proofErr w:type="spellStart"/>
      <w:r>
        <w:t>UserDatabaseSettings</w:t>
      </w:r>
      <w:proofErr w:type="spellEnd"/>
      <w:r>
        <w:t xml:space="preserve"> reference:</w:t>
      </w:r>
    </w:p>
    <w:p w14:paraId="0A9137BD" w14:textId="0014160C" w:rsidR="00761DAD" w:rsidRDefault="00761DAD" w:rsidP="00DF27E4">
      <w:pPr>
        <w:pStyle w:val="ListParagraph"/>
        <w:autoSpaceDE w:val="0"/>
        <w:autoSpaceDN w:val="0"/>
        <w:adjustRightInd w:val="0"/>
        <w:spacing w:after="0" w:line="360" w:lineRule="auto"/>
        <w:jc w:val="left"/>
      </w:pPr>
    </w:p>
    <w:p w14:paraId="1D9E694F" w14:textId="27B9B846" w:rsidR="00761DAD" w:rsidRDefault="00761DAD" w:rsidP="00DF27E4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DF27E4">
        <w:rPr>
          <w:rFonts w:ascii="Cascadia Mono" w:hAnsi="Cascadia Mono" w:cs="Cascadia Mono"/>
          <w:color w:val="0000FF"/>
          <w:sz w:val="19"/>
          <w:szCs w:val="19"/>
          <w:highlight w:val="green"/>
          <w:lang w:val="en-IN"/>
        </w:rPr>
        <w:t>using</w:t>
      </w:r>
      <w:r w:rsidRPr="00DF27E4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 xml:space="preserve"> MongoRepository.</w:t>
      </w:r>
      <w:proofErr w:type="gramStart"/>
      <w:r w:rsidRPr="00DF27E4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>Models;</w:t>
      </w:r>
      <w:proofErr w:type="gramEnd"/>
    </w:p>
    <w:p w14:paraId="1ADF1353" w14:textId="77777777" w:rsidR="00761DAD" w:rsidRDefault="00761DAD" w:rsidP="00DF27E4">
      <w:pPr>
        <w:pStyle w:val="ListParagraph"/>
        <w:autoSpaceDE w:val="0"/>
        <w:autoSpaceDN w:val="0"/>
        <w:adjustRightInd w:val="0"/>
        <w:spacing w:after="0" w:line="360" w:lineRule="auto"/>
        <w:ind w:left="1440" w:firstLine="720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355C632C" w14:textId="06D2C4D5" w:rsidR="00761DAD" w:rsidRDefault="00761DAD" w:rsidP="00DF27E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jc w:val="left"/>
      </w:pPr>
      <w:r>
        <w:t>Here,</w:t>
      </w:r>
      <w:r w:rsidR="003D1F18">
        <w:t xml:space="preserve"> </w:t>
      </w:r>
      <w:proofErr w:type="spellStart"/>
      <w:r>
        <w:t>MongoRepository</w:t>
      </w:r>
      <w:proofErr w:type="spellEnd"/>
      <w:r>
        <w:t xml:space="preserve"> is solution name.</w:t>
      </w:r>
    </w:p>
    <w:p w14:paraId="25D951D6" w14:textId="0C729BDB" w:rsidR="00761DAD" w:rsidRDefault="00761DAD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23D1E13A" w14:textId="5E2313D0" w:rsidR="00761DAD" w:rsidRDefault="00B33D67" w:rsidP="00B33D67">
      <w:pPr>
        <w:pStyle w:val="Heading2"/>
      </w:pPr>
      <w:r>
        <w:t>A</w:t>
      </w:r>
      <w:r w:rsidR="00761DAD">
        <w:t xml:space="preserve">dd a </w:t>
      </w:r>
      <w:r w:rsidR="00356EEE">
        <w:t>CRUD</w:t>
      </w:r>
      <w:r w:rsidR="00761DAD">
        <w:t xml:space="preserve"> operations service</w:t>
      </w:r>
    </w:p>
    <w:p w14:paraId="77AFB48B" w14:textId="77777777" w:rsidR="00B33D67" w:rsidRPr="00B33D67" w:rsidRDefault="00B33D67" w:rsidP="00B33D67"/>
    <w:p w14:paraId="330812C7" w14:textId="4633DBC0" w:rsidR="00761DAD" w:rsidRDefault="00761DAD" w:rsidP="00DF27E4">
      <w:pPr>
        <w:pStyle w:val="ListParagraph"/>
        <w:numPr>
          <w:ilvl w:val="0"/>
          <w:numId w:val="10"/>
        </w:numPr>
        <w:spacing w:line="360" w:lineRule="auto"/>
      </w:pPr>
      <w:r>
        <w:t>Add a Services directory to the project root.</w:t>
      </w:r>
    </w:p>
    <w:p w14:paraId="166C51CE" w14:textId="77777777" w:rsidR="00890CBD" w:rsidRDefault="00761DAD" w:rsidP="00DF27E4">
      <w:pPr>
        <w:pStyle w:val="ListParagraph"/>
        <w:numPr>
          <w:ilvl w:val="0"/>
          <w:numId w:val="10"/>
        </w:numPr>
        <w:spacing w:line="360" w:lineRule="auto"/>
      </w:pPr>
      <w:r>
        <w:t xml:space="preserve">Add a </w:t>
      </w:r>
      <w:proofErr w:type="spellStart"/>
      <w:r>
        <w:t>UserService</w:t>
      </w:r>
      <w:proofErr w:type="spellEnd"/>
      <w:r>
        <w:t xml:space="preserve"> class to the Services directory with the following code:</w:t>
      </w:r>
    </w:p>
    <w:p w14:paraId="7240BF71" w14:textId="38FD3A47" w:rsidR="00890CBD" w:rsidRDefault="00890CBD" w:rsidP="00890CBD">
      <w:pPr>
        <w:pStyle w:val="ListParagraph"/>
        <w:spacing w:line="360" w:lineRule="auto"/>
      </w:pPr>
    </w:p>
    <w:p w14:paraId="65B182BE" w14:textId="77777777" w:rsidR="00890CBD" w:rsidRDefault="00890CBD" w:rsidP="00890CBD">
      <w:pPr>
        <w:pStyle w:val="ListParagraph"/>
        <w:spacing w:line="360" w:lineRule="auto"/>
      </w:pPr>
    </w:p>
    <w:p w14:paraId="4E1BB6E3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 w:rsidRPr="00890CBD">
        <w:rPr>
          <w:color w:val="0000FF"/>
          <w:lang w:val="en-IN"/>
        </w:rPr>
        <w:t>using</w:t>
      </w:r>
      <w:r w:rsidRPr="00890CBD">
        <w:rPr>
          <w:lang w:val="en-IN"/>
        </w:rPr>
        <w:t xml:space="preserve"> </w:t>
      </w:r>
      <w:proofErr w:type="spellStart"/>
      <w:proofErr w:type="gramStart"/>
      <w:r w:rsidRPr="00890CBD">
        <w:rPr>
          <w:lang w:val="en-IN"/>
        </w:rPr>
        <w:t>Microsoft.Extensions.Options</w:t>
      </w:r>
      <w:proofErr w:type="spellEnd"/>
      <w:proofErr w:type="gramEnd"/>
      <w:r w:rsidRPr="00890CBD">
        <w:rPr>
          <w:lang w:val="en-IN"/>
        </w:rPr>
        <w:t>;</w:t>
      </w:r>
    </w:p>
    <w:p w14:paraId="67890CCB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color w:val="0000FF"/>
          <w:lang w:val="en-IN"/>
        </w:rPr>
        <w:t>using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MongoDB.</w:t>
      </w:r>
      <w:proofErr w:type="gramStart"/>
      <w:r>
        <w:rPr>
          <w:lang w:val="en-IN"/>
        </w:rPr>
        <w:t>Driver</w:t>
      </w:r>
      <w:proofErr w:type="spellEnd"/>
      <w:r>
        <w:rPr>
          <w:lang w:val="en-IN"/>
        </w:rPr>
        <w:t>;</w:t>
      </w:r>
      <w:proofErr w:type="gramEnd"/>
    </w:p>
    <w:p w14:paraId="15C48B4B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color w:val="0000FF"/>
          <w:lang w:val="en-IN"/>
        </w:rPr>
        <w:t>using</w:t>
      </w:r>
      <w:r>
        <w:rPr>
          <w:lang w:val="en-IN"/>
        </w:rPr>
        <w:t xml:space="preserve"> MongoRepository.</w:t>
      </w:r>
      <w:proofErr w:type="gramStart"/>
      <w:r>
        <w:rPr>
          <w:lang w:val="en-IN"/>
        </w:rPr>
        <w:t>Models;</w:t>
      </w:r>
      <w:proofErr w:type="gramEnd"/>
    </w:p>
    <w:p w14:paraId="4DD4F162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color w:val="0000FF"/>
          <w:lang w:val="en-IN"/>
        </w:rPr>
        <w:t>namespace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UserApi.</w:t>
      </w:r>
      <w:proofErr w:type="gramStart"/>
      <w:r>
        <w:rPr>
          <w:lang w:val="en-IN"/>
        </w:rPr>
        <w:t>Services</w:t>
      </w:r>
      <w:proofErr w:type="spellEnd"/>
      <w:r>
        <w:rPr>
          <w:lang w:val="en-IN"/>
        </w:rPr>
        <w:t>;</w:t>
      </w:r>
      <w:proofErr w:type="gramEnd"/>
    </w:p>
    <w:p w14:paraId="4926F491" w14:textId="77777777" w:rsidR="00890CBD" w:rsidRDefault="00761DAD" w:rsidP="00890CBD">
      <w:pPr>
        <w:pStyle w:val="ListParagraph"/>
        <w:spacing w:line="360" w:lineRule="auto"/>
        <w:rPr>
          <w:color w:val="2B91AF"/>
          <w:lang w:val="en-IN"/>
        </w:rPr>
      </w:pP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class</w:t>
      </w:r>
      <w:r>
        <w:rPr>
          <w:lang w:val="en-IN"/>
        </w:rPr>
        <w:t xml:space="preserve"> </w:t>
      </w:r>
      <w:proofErr w:type="spellStart"/>
      <w:r>
        <w:rPr>
          <w:color w:val="2B91AF"/>
          <w:lang w:val="en-IN"/>
        </w:rPr>
        <w:t>UserService</w:t>
      </w:r>
      <w:proofErr w:type="spellEnd"/>
    </w:p>
    <w:p w14:paraId="1C06BED4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>{</w:t>
      </w:r>
    </w:p>
    <w:p w14:paraId="7DDF15C4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private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IMongoCollection</w:t>
      </w:r>
      <w:proofErr w:type="spellEnd"/>
      <w:r>
        <w:rPr>
          <w:lang w:val="en-IN"/>
        </w:rPr>
        <w:t>&lt;User&gt; _</w:t>
      </w:r>
      <w:proofErr w:type="gramStart"/>
      <w:r>
        <w:rPr>
          <w:lang w:val="en-IN"/>
        </w:rPr>
        <w:t>user;</w:t>
      </w:r>
      <w:proofErr w:type="gramEnd"/>
    </w:p>
    <w:p w14:paraId="5BBE0B2F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proofErr w:type="spellStart"/>
      <w:proofErr w:type="gramStart"/>
      <w:r>
        <w:rPr>
          <w:color w:val="2B91AF"/>
          <w:lang w:val="en-IN"/>
        </w:rPr>
        <w:t>UserService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IOptions</w:t>
      </w:r>
      <w:proofErr w:type="spellEnd"/>
      <w:r>
        <w:rPr>
          <w:lang w:val="en-IN"/>
        </w:rPr>
        <w:t>&lt;</w:t>
      </w:r>
      <w:proofErr w:type="spellStart"/>
      <w:r>
        <w:rPr>
          <w:lang w:val="en-IN"/>
        </w:rPr>
        <w:t>UserDatabaseSettings</w:t>
      </w:r>
      <w:proofErr w:type="spellEnd"/>
      <w:r>
        <w:rPr>
          <w:lang w:val="en-IN"/>
        </w:rPr>
        <w:t xml:space="preserve">&gt; </w:t>
      </w:r>
      <w:proofErr w:type="spellStart"/>
      <w:r>
        <w:rPr>
          <w:lang w:val="en-IN"/>
        </w:rPr>
        <w:t>userDatabaseSettings</w:t>
      </w:r>
      <w:proofErr w:type="spellEnd"/>
      <w:r>
        <w:rPr>
          <w:lang w:val="en-IN"/>
        </w:rPr>
        <w:t>)</w:t>
      </w:r>
    </w:p>
    <w:p w14:paraId="651C35E4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{</w:t>
      </w:r>
    </w:p>
    <w:p w14:paraId="138C0166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var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mongoClient</w:t>
      </w:r>
      <w:proofErr w:type="spellEnd"/>
      <w:r>
        <w:rPr>
          <w:lang w:val="en-IN"/>
        </w:rPr>
        <w:t xml:space="preserve"> = </w:t>
      </w:r>
      <w:r>
        <w:rPr>
          <w:color w:val="0000FF"/>
          <w:lang w:val="en-IN"/>
        </w:rPr>
        <w:t>new</w:t>
      </w:r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MongoClient</w:t>
      </w:r>
      <w:proofErr w:type="spellEnd"/>
      <w:r>
        <w:rPr>
          <w:lang w:val="en-IN"/>
        </w:rPr>
        <w:t>(</w:t>
      </w:r>
      <w:proofErr w:type="gramEnd"/>
    </w:p>
    <w:p w14:paraId="7DC6CFD3" w14:textId="4F1FCE68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proofErr w:type="gramStart"/>
      <w:r>
        <w:rPr>
          <w:lang w:val="en-IN"/>
        </w:rPr>
        <w:t>userDatabaseSettings.Value.ConnectionString</w:t>
      </w:r>
      <w:proofErr w:type="spellEnd"/>
      <w:proofErr w:type="gramEnd"/>
      <w:r>
        <w:rPr>
          <w:lang w:val="en-IN"/>
        </w:rPr>
        <w:t>);</w:t>
      </w:r>
    </w:p>
    <w:p w14:paraId="123E5642" w14:textId="77777777" w:rsidR="00890CBD" w:rsidRDefault="00890CBD" w:rsidP="00890CBD">
      <w:pPr>
        <w:pStyle w:val="ListParagraph"/>
        <w:spacing w:line="360" w:lineRule="auto"/>
        <w:rPr>
          <w:lang w:val="en-IN"/>
        </w:rPr>
      </w:pPr>
    </w:p>
    <w:p w14:paraId="0A035CCC" w14:textId="77777777" w:rsidR="00890CB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var</w:t>
      </w:r>
      <w:r>
        <w:rPr>
          <w:lang w:val="en-IN"/>
        </w:rPr>
        <w:t xml:space="preserve"> </w:t>
      </w:r>
      <w:proofErr w:type="spellStart"/>
      <w:r>
        <w:rPr>
          <w:lang w:val="en-IN"/>
        </w:rPr>
        <w:t>mongoDatabase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mongoClient.GetDatabase</w:t>
      </w:r>
      <w:proofErr w:type="spellEnd"/>
      <w:r>
        <w:rPr>
          <w:lang w:val="en-IN"/>
        </w:rPr>
        <w:t>(</w:t>
      </w:r>
    </w:p>
    <w:p w14:paraId="13613602" w14:textId="3E0BC24B" w:rsidR="00761DAD" w:rsidRDefault="00761DAD" w:rsidP="00890CBD">
      <w:pPr>
        <w:pStyle w:val="ListParagraph"/>
        <w:spacing w:line="360" w:lineRule="auto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proofErr w:type="gramStart"/>
      <w:r>
        <w:rPr>
          <w:lang w:val="en-IN"/>
        </w:rPr>
        <w:t>userDatabaseSettings.Value.DatabaseName</w:t>
      </w:r>
      <w:proofErr w:type="spellEnd"/>
      <w:proofErr w:type="gramEnd"/>
      <w:r>
        <w:rPr>
          <w:lang w:val="en-IN"/>
        </w:rPr>
        <w:t>);</w:t>
      </w:r>
    </w:p>
    <w:p w14:paraId="13619C1B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lastRenderedPageBreak/>
        <w:t xml:space="preserve">        _user = </w:t>
      </w:r>
      <w:proofErr w:type="spellStart"/>
      <w:r>
        <w:rPr>
          <w:lang w:val="en-IN"/>
        </w:rPr>
        <w:t>mongoDatabase.GetCollection</w:t>
      </w:r>
      <w:proofErr w:type="spellEnd"/>
      <w:r>
        <w:rPr>
          <w:lang w:val="en-IN"/>
        </w:rPr>
        <w:t>&lt;User</w:t>
      </w:r>
      <w:proofErr w:type="gramStart"/>
      <w:r>
        <w:rPr>
          <w:lang w:val="en-IN"/>
        </w:rPr>
        <w:t>&gt;(</w:t>
      </w:r>
      <w:proofErr w:type="gramEnd"/>
    </w:p>
    <w:p w14:paraId="22AE8630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proofErr w:type="gramStart"/>
      <w:r>
        <w:rPr>
          <w:lang w:val="en-IN"/>
        </w:rPr>
        <w:t>userDatabaseSettings.Value.CollectionName</w:t>
      </w:r>
      <w:proofErr w:type="spellEnd"/>
      <w:proofErr w:type="gramEnd"/>
      <w:r>
        <w:rPr>
          <w:lang w:val="en-IN"/>
        </w:rPr>
        <w:t>);</w:t>
      </w:r>
    </w:p>
    <w:p w14:paraId="1C5E92C4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}</w:t>
      </w:r>
    </w:p>
    <w:p w14:paraId="73312CEF" w14:textId="77777777" w:rsidR="00761DAD" w:rsidRDefault="00761DAD" w:rsidP="00DF27E4">
      <w:pPr>
        <w:pStyle w:val="Graphic"/>
        <w:rPr>
          <w:lang w:val="en-IN"/>
        </w:rPr>
      </w:pPr>
    </w:p>
    <w:p w14:paraId="4095D4D2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async</w:t>
      </w:r>
      <w:r>
        <w:rPr>
          <w:lang w:val="en-IN"/>
        </w:rPr>
        <w:t xml:space="preserve"> Task&lt;List&lt;User&gt;&gt; </w:t>
      </w:r>
      <w:proofErr w:type="spellStart"/>
      <w:proofErr w:type="gramStart"/>
      <w:r>
        <w:rPr>
          <w:lang w:val="en-IN"/>
        </w:rPr>
        <w:t>GetAsync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 =&gt;</w:t>
      </w:r>
    </w:p>
    <w:p w14:paraId="4F1249D7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await</w:t>
      </w:r>
      <w:r>
        <w:rPr>
          <w:lang w:val="en-IN"/>
        </w:rPr>
        <w:t xml:space="preserve"> _</w:t>
      </w:r>
      <w:proofErr w:type="spellStart"/>
      <w:proofErr w:type="gramStart"/>
      <w:r>
        <w:rPr>
          <w:lang w:val="en-IN"/>
        </w:rPr>
        <w:t>user.Find</w:t>
      </w:r>
      <w:proofErr w:type="spellEnd"/>
      <w:proofErr w:type="gramEnd"/>
      <w:r>
        <w:rPr>
          <w:lang w:val="en-IN"/>
        </w:rPr>
        <w:t xml:space="preserve">(_ =&gt; </w:t>
      </w:r>
      <w:r>
        <w:rPr>
          <w:color w:val="0000FF"/>
          <w:lang w:val="en-IN"/>
        </w:rPr>
        <w:t>true</w:t>
      </w:r>
      <w:r>
        <w:rPr>
          <w:lang w:val="en-IN"/>
        </w:rPr>
        <w:t>).</w:t>
      </w:r>
      <w:proofErr w:type="spellStart"/>
      <w:r>
        <w:rPr>
          <w:lang w:val="en-IN"/>
        </w:rPr>
        <w:t>ToListAsync</w:t>
      </w:r>
      <w:proofErr w:type="spellEnd"/>
      <w:r>
        <w:rPr>
          <w:lang w:val="en-IN"/>
        </w:rPr>
        <w:t>();</w:t>
      </w:r>
    </w:p>
    <w:p w14:paraId="0BA796E0" w14:textId="77777777" w:rsidR="00761DAD" w:rsidRDefault="00761DAD" w:rsidP="00DF27E4">
      <w:pPr>
        <w:pStyle w:val="Graphic"/>
        <w:rPr>
          <w:lang w:val="en-IN"/>
        </w:rPr>
      </w:pPr>
    </w:p>
    <w:p w14:paraId="3753B3B7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async</w:t>
      </w:r>
      <w:r>
        <w:rPr>
          <w:lang w:val="en-IN"/>
        </w:rPr>
        <w:t xml:space="preserve"> Task&lt;User?&gt; </w:t>
      </w:r>
      <w:proofErr w:type="spellStart"/>
      <w:proofErr w:type="gramStart"/>
      <w:r>
        <w:rPr>
          <w:lang w:val="en-IN"/>
        </w:rPr>
        <w:t>GetAsync</w:t>
      </w:r>
      <w:proofErr w:type="spellEnd"/>
      <w:r>
        <w:rPr>
          <w:lang w:val="en-IN"/>
        </w:rPr>
        <w:t>(</w:t>
      </w:r>
      <w:proofErr w:type="gramEnd"/>
      <w:r>
        <w:rPr>
          <w:color w:val="0000FF"/>
          <w:lang w:val="en-IN"/>
        </w:rPr>
        <w:t>string</w:t>
      </w:r>
      <w:r>
        <w:rPr>
          <w:lang w:val="en-IN"/>
        </w:rPr>
        <w:t xml:space="preserve"> id) =&gt;</w:t>
      </w:r>
    </w:p>
    <w:p w14:paraId="212250FE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await</w:t>
      </w:r>
      <w:r>
        <w:rPr>
          <w:lang w:val="en-IN"/>
        </w:rPr>
        <w:t xml:space="preserve"> _</w:t>
      </w:r>
      <w:proofErr w:type="spellStart"/>
      <w:proofErr w:type="gramStart"/>
      <w:r>
        <w:rPr>
          <w:lang w:val="en-IN"/>
        </w:rPr>
        <w:t>user.Find</w:t>
      </w:r>
      <w:proofErr w:type="spellEnd"/>
      <w:proofErr w:type="gramEnd"/>
      <w:r>
        <w:rPr>
          <w:lang w:val="en-IN"/>
        </w:rPr>
        <w:t xml:space="preserve">(x =&gt; </w:t>
      </w:r>
      <w:proofErr w:type="spellStart"/>
      <w:r>
        <w:rPr>
          <w:lang w:val="en-IN"/>
        </w:rPr>
        <w:t>x.Id</w:t>
      </w:r>
      <w:proofErr w:type="spellEnd"/>
      <w:r>
        <w:rPr>
          <w:lang w:val="en-IN"/>
        </w:rPr>
        <w:t xml:space="preserve"> == id).</w:t>
      </w:r>
      <w:proofErr w:type="spellStart"/>
      <w:r>
        <w:rPr>
          <w:lang w:val="en-IN"/>
        </w:rPr>
        <w:t>FirstOrDefaultAsync</w:t>
      </w:r>
      <w:proofErr w:type="spellEnd"/>
      <w:r>
        <w:rPr>
          <w:lang w:val="en-IN"/>
        </w:rPr>
        <w:t>();</w:t>
      </w:r>
    </w:p>
    <w:p w14:paraId="3C89EE20" w14:textId="77777777" w:rsidR="00761DAD" w:rsidRDefault="00761DAD" w:rsidP="00DF27E4">
      <w:pPr>
        <w:pStyle w:val="Graphic"/>
        <w:rPr>
          <w:lang w:val="en-IN"/>
        </w:rPr>
      </w:pPr>
    </w:p>
    <w:p w14:paraId="128110E7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async</w:t>
      </w:r>
      <w:r>
        <w:rPr>
          <w:lang w:val="en-IN"/>
        </w:rPr>
        <w:t xml:space="preserve"> Task </w:t>
      </w:r>
      <w:proofErr w:type="spellStart"/>
      <w:proofErr w:type="gramStart"/>
      <w:r>
        <w:rPr>
          <w:lang w:val="en-IN"/>
        </w:rPr>
        <w:t>CreateAsync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User </w:t>
      </w:r>
      <w:proofErr w:type="spellStart"/>
      <w:r>
        <w:rPr>
          <w:lang w:val="en-IN"/>
        </w:rPr>
        <w:t>newUser</w:t>
      </w:r>
      <w:proofErr w:type="spellEnd"/>
      <w:r>
        <w:rPr>
          <w:lang w:val="en-IN"/>
        </w:rPr>
        <w:t>) =&gt;</w:t>
      </w:r>
    </w:p>
    <w:p w14:paraId="7C722822" w14:textId="020DFC9A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await</w:t>
      </w:r>
      <w:r>
        <w:rPr>
          <w:lang w:val="en-IN"/>
        </w:rPr>
        <w:t xml:space="preserve"> _</w:t>
      </w:r>
      <w:proofErr w:type="spellStart"/>
      <w:proofErr w:type="gramStart"/>
      <w:r>
        <w:rPr>
          <w:lang w:val="en-IN"/>
        </w:rPr>
        <w:t>user.InsertOneAsync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newUser</w:t>
      </w:r>
      <w:proofErr w:type="spellEnd"/>
      <w:r>
        <w:rPr>
          <w:lang w:val="en-IN"/>
        </w:rPr>
        <w:t>);</w:t>
      </w:r>
    </w:p>
    <w:p w14:paraId="6DA04927" w14:textId="392359A0" w:rsidR="005E6F99" w:rsidRDefault="005E6F99" w:rsidP="00DF27E4">
      <w:pPr>
        <w:pStyle w:val="Graphic"/>
        <w:rPr>
          <w:lang w:val="en-IN"/>
        </w:rPr>
      </w:pPr>
    </w:p>
    <w:p w14:paraId="17A698C1" w14:textId="138712A5" w:rsidR="005E6F99" w:rsidRDefault="005E6F99" w:rsidP="00DF27E4">
      <w:pPr>
        <w:pStyle w:val="Graphic"/>
        <w:rPr>
          <w:lang w:val="en-IN"/>
        </w:rPr>
      </w:pPr>
      <w:r>
        <w:rPr>
          <w:lang w:val="en-IN"/>
        </w:rPr>
        <w:t xml:space="preserve">    </w:t>
      </w:r>
      <w:r>
        <w:rPr>
          <w:color w:val="0000FF"/>
          <w:lang w:val="en-IN"/>
        </w:rPr>
        <w:t>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async</w:t>
      </w:r>
      <w:r>
        <w:rPr>
          <w:lang w:val="en-IN"/>
        </w:rPr>
        <w:t xml:space="preserve"> Task </w:t>
      </w:r>
      <w:proofErr w:type="spellStart"/>
      <w:proofErr w:type="gramStart"/>
      <w:r>
        <w:rPr>
          <w:lang w:val="en-IN"/>
        </w:rPr>
        <w:t>UpdateAsync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string </w:t>
      </w:r>
      <w:proofErr w:type="spellStart"/>
      <w:r>
        <w:rPr>
          <w:lang w:val="en-IN"/>
        </w:rPr>
        <w:t>id,User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updatedUser</w:t>
      </w:r>
      <w:proofErr w:type="spellEnd"/>
      <w:r>
        <w:rPr>
          <w:lang w:val="en-IN"/>
        </w:rPr>
        <w:t>) =&gt;</w:t>
      </w:r>
    </w:p>
    <w:p w14:paraId="6D3EE00E" w14:textId="7567FE3B" w:rsidR="005E6F99" w:rsidRDefault="005E6F99" w:rsidP="00DF27E4">
      <w:pPr>
        <w:pStyle w:val="Graphic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await</w:t>
      </w:r>
      <w:r>
        <w:rPr>
          <w:lang w:val="en-IN"/>
        </w:rPr>
        <w:t xml:space="preserve"> _</w:t>
      </w:r>
      <w:proofErr w:type="spellStart"/>
      <w:proofErr w:type="gramStart"/>
      <w:r>
        <w:rPr>
          <w:lang w:val="en-IN"/>
        </w:rPr>
        <w:t>user.ReplaceOneAsync</w:t>
      </w:r>
      <w:proofErr w:type="spellEnd"/>
      <w:proofErr w:type="gramEnd"/>
      <w:r>
        <w:rPr>
          <w:lang w:val="en-IN"/>
        </w:rPr>
        <w:t>(x=&gt;</w:t>
      </w:r>
      <w:proofErr w:type="spellStart"/>
      <w:r>
        <w:rPr>
          <w:lang w:val="en-IN"/>
        </w:rPr>
        <w:t>x.Id</w:t>
      </w:r>
      <w:proofErr w:type="spellEnd"/>
      <w:r>
        <w:rPr>
          <w:lang w:val="en-IN"/>
        </w:rPr>
        <w:t>==</w:t>
      </w:r>
      <w:proofErr w:type="spellStart"/>
      <w:r>
        <w:rPr>
          <w:lang w:val="en-IN"/>
        </w:rPr>
        <w:t>id,updatedUser</w:t>
      </w:r>
      <w:proofErr w:type="spellEnd"/>
      <w:r>
        <w:rPr>
          <w:lang w:val="en-IN"/>
        </w:rPr>
        <w:t>);</w:t>
      </w:r>
    </w:p>
    <w:p w14:paraId="319113E5" w14:textId="25B518C7" w:rsidR="005E6F99" w:rsidRDefault="005E6F99" w:rsidP="00DF27E4">
      <w:pPr>
        <w:pStyle w:val="Graphic"/>
        <w:rPr>
          <w:lang w:val="en-IN"/>
        </w:rPr>
      </w:pPr>
    </w:p>
    <w:p w14:paraId="0008D752" w14:textId="7FE37C5D" w:rsidR="005E6F99" w:rsidRDefault="005E6F99" w:rsidP="00DF27E4">
      <w:pPr>
        <w:pStyle w:val="Graphic"/>
        <w:rPr>
          <w:lang w:val="en-IN"/>
        </w:rPr>
      </w:pPr>
      <w:r>
        <w:rPr>
          <w:color w:val="0000FF"/>
          <w:lang w:val="en-IN"/>
        </w:rPr>
        <w:t xml:space="preserve">    public</w:t>
      </w:r>
      <w:r>
        <w:rPr>
          <w:lang w:val="en-IN"/>
        </w:rPr>
        <w:t xml:space="preserve"> </w:t>
      </w:r>
      <w:r>
        <w:rPr>
          <w:color w:val="0000FF"/>
          <w:lang w:val="en-IN"/>
        </w:rPr>
        <w:t>async</w:t>
      </w:r>
      <w:r>
        <w:rPr>
          <w:lang w:val="en-IN"/>
        </w:rPr>
        <w:t xml:space="preserve"> Task </w:t>
      </w:r>
      <w:proofErr w:type="spellStart"/>
      <w:proofErr w:type="gramStart"/>
      <w:r>
        <w:rPr>
          <w:lang w:val="en-IN"/>
        </w:rPr>
        <w:t>RemoveAsync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String id) =&gt;</w:t>
      </w:r>
    </w:p>
    <w:p w14:paraId="427AA5B9" w14:textId="501769C7" w:rsidR="00761DAD" w:rsidRDefault="005E6F99" w:rsidP="00DF27E4">
      <w:pPr>
        <w:pStyle w:val="Graphic"/>
        <w:rPr>
          <w:lang w:val="en-IN"/>
        </w:rPr>
      </w:pPr>
      <w:r>
        <w:rPr>
          <w:lang w:val="en-IN"/>
        </w:rPr>
        <w:t xml:space="preserve">        </w:t>
      </w:r>
      <w:r>
        <w:rPr>
          <w:color w:val="0000FF"/>
          <w:lang w:val="en-IN"/>
        </w:rPr>
        <w:t>await</w:t>
      </w:r>
      <w:r>
        <w:rPr>
          <w:lang w:val="en-IN"/>
        </w:rPr>
        <w:t xml:space="preserve"> _</w:t>
      </w:r>
      <w:proofErr w:type="spellStart"/>
      <w:proofErr w:type="gramStart"/>
      <w:r>
        <w:rPr>
          <w:lang w:val="en-IN"/>
        </w:rPr>
        <w:t>user.DeleteOneAsync</w:t>
      </w:r>
      <w:proofErr w:type="spellEnd"/>
      <w:proofErr w:type="gramEnd"/>
      <w:r>
        <w:rPr>
          <w:lang w:val="en-IN"/>
        </w:rPr>
        <w:t>(x=&gt;</w:t>
      </w:r>
      <w:proofErr w:type="spellStart"/>
      <w:r>
        <w:rPr>
          <w:lang w:val="en-IN"/>
        </w:rPr>
        <w:t>x.Id</w:t>
      </w:r>
      <w:proofErr w:type="spellEnd"/>
      <w:r>
        <w:rPr>
          <w:lang w:val="en-IN"/>
        </w:rPr>
        <w:t>==id);</w:t>
      </w:r>
    </w:p>
    <w:p w14:paraId="76349055" w14:textId="77777777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 xml:space="preserve">   </w:t>
      </w:r>
    </w:p>
    <w:p w14:paraId="123B2DCC" w14:textId="7DEEE5ED" w:rsidR="00761DAD" w:rsidRDefault="00761DAD" w:rsidP="00DF27E4">
      <w:pPr>
        <w:pStyle w:val="Graphic"/>
        <w:rPr>
          <w:lang w:val="en-IN"/>
        </w:rPr>
      </w:pPr>
      <w:r>
        <w:rPr>
          <w:lang w:val="en-IN"/>
        </w:rPr>
        <w:t>}</w:t>
      </w:r>
    </w:p>
    <w:p w14:paraId="45B265B9" w14:textId="0634F5D4" w:rsidR="005E6F99" w:rsidRDefault="005E6F99" w:rsidP="00DF27E4">
      <w:pPr>
        <w:pStyle w:val="ListParagraph"/>
        <w:numPr>
          <w:ilvl w:val="0"/>
          <w:numId w:val="8"/>
        </w:numPr>
        <w:spacing w:line="360" w:lineRule="auto"/>
      </w:pPr>
      <w:r>
        <w:t xml:space="preserve">In the preceding code, a </w:t>
      </w:r>
      <w:proofErr w:type="spellStart"/>
      <w:r>
        <w:t>UserDatabaseSettings</w:t>
      </w:r>
      <w:proofErr w:type="spellEnd"/>
      <w:r>
        <w:t xml:space="preserve"> instance is retrieved from DI via </w:t>
      </w:r>
      <w:r w:rsidR="00943BC6">
        <w:t>constructor</w:t>
      </w:r>
      <w:r>
        <w:t xml:space="preserve"> injection.</w:t>
      </w:r>
    </w:p>
    <w:p w14:paraId="5A5898C0" w14:textId="64299C53" w:rsidR="005E6F99" w:rsidRDefault="005E6F99" w:rsidP="00DF27E4">
      <w:pPr>
        <w:spacing w:line="360" w:lineRule="auto"/>
      </w:pPr>
    </w:p>
    <w:p w14:paraId="2B5EF744" w14:textId="7540C0BE" w:rsidR="00890CBD" w:rsidRDefault="00890CBD" w:rsidP="00DF27E4">
      <w:pPr>
        <w:spacing w:line="360" w:lineRule="auto"/>
      </w:pPr>
    </w:p>
    <w:p w14:paraId="502F3F72" w14:textId="3FA1CD29" w:rsidR="00890CBD" w:rsidRDefault="00890CBD" w:rsidP="00DF27E4">
      <w:pPr>
        <w:spacing w:line="360" w:lineRule="auto"/>
      </w:pPr>
    </w:p>
    <w:p w14:paraId="3D486214" w14:textId="1CE77E59" w:rsidR="00890CBD" w:rsidRDefault="00890CBD" w:rsidP="00DF27E4">
      <w:pPr>
        <w:spacing w:line="360" w:lineRule="auto"/>
      </w:pPr>
    </w:p>
    <w:p w14:paraId="77E6D114" w14:textId="77777777" w:rsidR="00890CBD" w:rsidRDefault="00890CBD" w:rsidP="00DF27E4">
      <w:pPr>
        <w:spacing w:line="360" w:lineRule="auto"/>
      </w:pPr>
    </w:p>
    <w:p w14:paraId="2F928F6E" w14:textId="7D96341D" w:rsidR="0040211A" w:rsidRDefault="005E6F99" w:rsidP="00DF27E4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Add the following highlighted code to </w:t>
      </w:r>
      <w:proofErr w:type="spellStart"/>
      <w:r>
        <w:t>Program.cs</w:t>
      </w:r>
      <w:proofErr w:type="spellEnd"/>
      <w:r>
        <w:t>:</w:t>
      </w:r>
    </w:p>
    <w:p w14:paraId="065A3194" w14:textId="77777777" w:rsidR="0040211A" w:rsidRDefault="0040211A" w:rsidP="00DF27E4">
      <w:pPr>
        <w:spacing w:line="360" w:lineRule="auto"/>
        <w:ind w:left="360"/>
      </w:pPr>
    </w:p>
    <w:p w14:paraId="5095700D" w14:textId="216C40D7" w:rsidR="005E6F99" w:rsidRDefault="005E6F99" w:rsidP="00891748">
      <w:pPr>
        <w:pStyle w:val="Graphic"/>
        <w:ind w:left="1440"/>
        <w:rPr>
          <w:lang w:val="en-IN"/>
        </w:rPr>
      </w:pPr>
      <w:r>
        <w:rPr>
          <w:color w:val="0000FF"/>
          <w:lang w:val="en-IN"/>
        </w:rPr>
        <w:t>var</w:t>
      </w:r>
      <w:r>
        <w:rPr>
          <w:lang w:val="en-IN"/>
        </w:rPr>
        <w:t xml:space="preserve"> builder = </w:t>
      </w:r>
      <w:proofErr w:type="spellStart"/>
      <w:r>
        <w:rPr>
          <w:lang w:val="en-IN"/>
        </w:rPr>
        <w:t>WebApplication.CreateBuilder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args</w:t>
      </w:r>
      <w:proofErr w:type="spellEnd"/>
      <w:proofErr w:type="gramStart"/>
      <w:r>
        <w:rPr>
          <w:lang w:val="en-IN"/>
        </w:rPr>
        <w:t>);</w:t>
      </w:r>
      <w:proofErr w:type="gramEnd"/>
    </w:p>
    <w:p w14:paraId="2B25826F" w14:textId="77777777" w:rsidR="0040211A" w:rsidRDefault="0040211A" w:rsidP="00891748">
      <w:pPr>
        <w:pStyle w:val="Graphic"/>
        <w:ind w:left="1440"/>
        <w:rPr>
          <w:lang w:val="en-IN"/>
        </w:rPr>
      </w:pPr>
      <w:proofErr w:type="spellStart"/>
      <w:proofErr w:type="gramStart"/>
      <w:r>
        <w:rPr>
          <w:lang w:val="en-IN"/>
        </w:rPr>
        <w:t>builder.Services.Configure</w:t>
      </w:r>
      <w:proofErr w:type="spellEnd"/>
      <w:proofErr w:type="gramEnd"/>
      <w:r>
        <w:rPr>
          <w:lang w:val="en-IN"/>
        </w:rPr>
        <w:t>&lt;</w:t>
      </w:r>
      <w:proofErr w:type="spellStart"/>
      <w:r>
        <w:rPr>
          <w:lang w:val="en-IN"/>
        </w:rPr>
        <w:t>UserDatabaseSettings</w:t>
      </w:r>
      <w:proofErr w:type="spellEnd"/>
      <w:r>
        <w:rPr>
          <w:lang w:val="en-IN"/>
        </w:rPr>
        <w:t>&gt;(</w:t>
      </w:r>
    </w:p>
    <w:p w14:paraId="5909A7DA" w14:textId="77777777" w:rsidR="0040211A" w:rsidRDefault="0040211A" w:rsidP="00891748">
      <w:pPr>
        <w:pStyle w:val="Graphic"/>
        <w:ind w:left="1440"/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builder.Configuration.GetSection</w:t>
      </w:r>
      <w:proofErr w:type="spellEnd"/>
      <w:proofErr w:type="gramEnd"/>
      <w:r>
        <w:rPr>
          <w:lang w:val="en-IN"/>
        </w:rPr>
        <w:t>(</w:t>
      </w:r>
      <w:r>
        <w:rPr>
          <w:color w:val="A31515"/>
          <w:lang w:val="en-IN"/>
        </w:rPr>
        <w:t>"</w:t>
      </w:r>
      <w:proofErr w:type="spellStart"/>
      <w:r>
        <w:rPr>
          <w:color w:val="A31515"/>
          <w:lang w:val="en-IN"/>
        </w:rPr>
        <w:t>UserDatabase</w:t>
      </w:r>
      <w:proofErr w:type="spellEnd"/>
      <w:r>
        <w:rPr>
          <w:color w:val="A31515"/>
          <w:lang w:val="en-IN"/>
        </w:rPr>
        <w:t>"</w:t>
      </w:r>
      <w:r>
        <w:rPr>
          <w:lang w:val="en-IN"/>
        </w:rPr>
        <w:t>));</w:t>
      </w:r>
    </w:p>
    <w:p w14:paraId="627933A1" w14:textId="77777777" w:rsidR="0040211A" w:rsidRDefault="0040211A" w:rsidP="00891748">
      <w:pPr>
        <w:pStyle w:val="Graphic"/>
        <w:ind w:left="1440"/>
        <w:rPr>
          <w:lang w:val="en-IN"/>
        </w:rPr>
      </w:pPr>
    </w:p>
    <w:p w14:paraId="51003266" w14:textId="33E63594" w:rsidR="0040211A" w:rsidRDefault="0040211A" w:rsidP="00891748">
      <w:pPr>
        <w:pStyle w:val="Graphic"/>
        <w:ind w:left="1440"/>
        <w:rPr>
          <w:lang w:val="en-IN"/>
        </w:rPr>
      </w:pPr>
      <w:proofErr w:type="spellStart"/>
      <w:proofErr w:type="gramStart"/>
      <w:r w:rsidRPr="00891748">
        <w:rPr>
          <w:highlight w:val="green"/>
          <w:lang w:val="en-IN"/>
        </w:rPr>
        <w:t>builder.Services.AddSingleton</w:t>
      </w:r>
      <w:proofErr w:type="spellEnd"/>
      <w:proofErr w:type="gramEnd"/>
      <w:r w:rsidRPr="00891748">
        <w:rPr>
          <w:highlight w:val="green"/>
          <w:lang w:val="en-IN"/>
        </w:rPr>
        <w:t>&lt;</w:t>
      </w:r>
      <w:proofErr w:type="spellStart"/>
      <w:r w:rsidRPr="00891748">
        <w:rPr>
          <w:highlight w:val="green"/>
          <w:lang w:val="en-IN"/>
        </w:rPr>
        <w:t>UserService</w:t>
      </w:r>
      <w:proofErr w:type="spellEnd"/>
      <w:r w:rsidRPr="00891748">
        <w:rPr>
          <w:highlight w:val="green"/>
          <w:lang w:val="en-IN"/>
        </w:rPr>
        <w:t>&gt;();</w:t>
      </w:r>
    </w:p>
    <w:p w14:paraId="70354DEC" w14:textId="47FB3DC3" w:rsidR="0040211A" w:rsidRDefault="0040211A" w:rsidP="00DF27E4">
      <w:pPr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0C7D3264" w14:textId="25591975" w:rsidR="0040211A" w:rsidRDefault="0040211A" w:rsidP="00DF27E4">
      <w:pPr>
        <w:pStyle w:val="ListParagraph"/>
        <w:numPr>
          <w:ilvl w:val="0"/>
          <w:numId w:val="10"/>
        </w:numPr>
        <w:spacing w:line="360" w:lineRule="auto"/>
      </w:pPr>
      <w:r>
        <w:t xml:space="preserve">Add the following code to the top of </w:t>
      </w:r>
      <w:proofErr w:type="spellStart"/>
      <w:r>
        <w:t>Program.cs</w:t>
      </w:r>
      <w:proofErr w:type="spellEnd"/>
      <w:r>
        <w:t xml:space="preserve"> to resolve the </w:t>
      </w:r>
      <w:proofErr w:type="spellStart"/>
      <w:r>
        <w:t>UserService</w:t>
      </w:r>
      <w:proofErr w:type="spellEnd"/>
      <w:r>
        <w:t xml:space="preserve"> </w:t>
      </w:r>
      <w:proofErr w:type="gramStart"/>
      <w:r>
        <w:t>reference :</w:t>
      </w:r>
      <w:proofErr w:type="gramEnd"/>
    </w:p>
    <w:p w14:paraId="66326608" w14:textId="6B1158D3" w:rsidR="0040211A" w:rsidRDefault="0040211A" w:rsidP="00DF27E4">
      <w:pPr>
        <w:spacing w:line="360" w:lineRule="auto"/>
      </w:pPr>
    </w:p>
    <w:p w14:paraId="13897597" w14:textId="421CAEDC" w:rsidR="0040211A" w:rsidRDefault="0040211A" w:rsidP="00DF27E4">
      <w:pPr>
        <w:spacing w:line="360" w:lineRule="auto"/>
        <w:ind w:left="1440" w:firstLine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  <w:r w:rsidRPr="00891748">
        <w:rPr>
          <w:rFonts w:ascii="Cascadia Mono" w:hAnsi="Cascadia Mono" w:cs="Cascadia Mono"/>
          <w:color w:val="0000FF"/>
          <w:sz w:val="19"/>
          <w:szCs w:val="19"/>
          <w:highlight w:val="green"/>
          <w:lang w:val="en-IN"/>
        </w:rPr>
        <w:t>using</w:t>
      </w:r>
      <w:r w:rsidRPr="00891748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 xml:space="preserve"> </w:t>
      </w:r>
      <w:proofErr w:type="spellStart"/>
      <w:r w:rsidRPr="00891748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>UserApi.</w:t>
      </w:r>
      <w:proofErr w:type="gramStart"/>
      <w:r w:rsidRPr="00891748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>Services</w:t>
      </w:r>
      <w:proofErr w:type="spellEnd"/>
      <w:r w:rsidRPr="00891748">
        <w:rPr>
          <w:rFonts w:ascii="Cascadia Mono" w:hAnsi="Cascadia Mono" w:cs="Cascadia Mono"/>
          <w:color w:val="000000"/>
          <w:sz w:val="19"/>
          <w:szCs w:val="19"/>
          <w:highlight w:val="green"/>
          <w:lang w:val="en-IN"/>
        </w:rPr>
        <w:t>;</w:t>
      </w:r>
      <w:proofErr w:type="gramEnd"/>
    </w:p>
    <w:p w14:paraId="616D042A" w14:textId="77777777" w:rsidR="00891748" w:rsidRDefault="00891748" w:rsidP="00DF27E4">
      <w:pPr>
        <w:spacing w:line="360" w:lineRule="auto"/>
        <w:ind w:left="1440" w:firstLine="720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A691822" w14:textId="679BFB36" w:rsidR="00BD1963" w:rsidRDefault="0040211A" w:rsidP="00DF27E4">
      <w:pPr>
        <w:pStyle w:val="ListParagraph"/>
        <w:numPr>
          <w:ilvl w:val="0"/>
          <w:numId w:val="8"/>
        </w:numPr>
        <w:spacing w:line="360" w:lineRule="auto"/>
      </w:pPr>
      <w:r>
        <w:t xml:space="preserve">The </w:t>
      </w:r>
      <w:proofErr w:type="spellStart"/>
      <w:r>
        <w:t>UserService</w:t>
      </w:r>
      <w:proofErr w:type="spellEnd"/>
      <w:r>
        <w:t xml:space="preserve"> class uses the following </w:t>
      </w:r>
      <w:proofErr w:type="spellStart"/>
      <w:r>
        <w:t>MongoDB.Driver</w:t>
      </w:r>
      <w:proofErr w:type="spellEnd"/>
      <w:r>
        <w:t xml:space="preserve"> members to run CRUD operations against the database:</w:t>
      </w:r>
      <w:r w:rsidR="00BD1963">
        <w:tab/>
      </w:r>
    </w:p>
    <w:p w14:paraId="660123A3" w14:textId="2DCEDBE0" w:rsidR="00BD1963" w:rsidRDefault="00BD1963" w:rsidP="00DF27E4">
      <w:pPr>
        <w:pStyle w:val="ListParagraph"/>
        <w:numPr>
          <w:ilvl w:val="1"/>
          <w:numId w:val="8"/>
        </w:numPr>
        <w:spacing w:line="360" w:lineRule="auto"/>
      </w:pPr>
      <w:proofErr w:type="spellStart"/>
      <w:r>
        <w:t>DeleteOneAsync</w:t>
      </w:r>
      <w:proofErr w:type="spellEnd"/>
      <w:r>
        <w:t>: Delete a single document matching the provided search criteria.</w:t>
      </w:r>
    </w:p>
    <w:p w14:paraId="73D5E8D4" w14:textId="6FC1A976" w:rsidR="00BD1963" w:rsidRDefault="00BD1963" w:rsidP="00DF27E4">
      <w:pPr>
        <w:pStyle w:val="ListParagraph"/>
        <w:numPr>
          <w:ilvl w:val="1"/>
          <w:numId w:val="8"/>
        </w:numPr>
        <w:spacing w:line="360" w:lineRule="auto"/>
      </w:pPr>
      <w:r>
        <w:t>Find&lt;</w:t>
      </w:r>
      <w:proofErr w:type="spellStart"/>
      <w:r>
        <w:t>TDocument</w:t>
      </w:r>
      <w:proofErr w:type="spellEnd"/>
      <w:r>
        <w:t>&gt;: Returns the documents in the collection matching the provided search criteria.</w:t>
      </w:r>
    </w:p>
    <w:p w14:paraId="738F0C59" w14:textId="3B6EB421" w:rsidR="00BD1963" w:rsidRDefault="00BD1963" w:rsidP="00DF27E4">
      <w:pPr>
        <w:pStyle w:val="ListParagraph"/>
        <w:numPr>
          <w:ilvl w:val="1"/>
          <w:numId w:val="8"/>
        </w:numPr>
        <w:spacing w:line="360" w:lineRule="auto"/>
      </w:pPr>
      <w:proofErr w:type="spellStart"/>
      <w:r>
        <w:t>InsertOneAsync</w:t>
      </w:r>
      <w:proofErr w:type="spellEnd"/>
      <w:r>
        <w:t>: Inserts the provided object as a new document in the collection.</w:t>
      </w:r>
    </w:p>
    <w:p w14:paraId="49D81D81" w14:textId="5C4B42D7" w:rsidR="00BD1963" w:rsidRDefault="00BD1963" w:rsidP="00DF27E4">
      <w:pPr>
        <w:pStyle w:val="ListParagraph"/>
        <w:numPr>
          <w:ilvl w:val="1"/>
          <w:numId w:val="8"/>
        </w:numPr>
        <w:spacing w:line="360" w:lineRule="auto"/>
      </w:pPr>
      <w:proofErr w:type="spellStart"/>
      <w:r>
        <w:t>ReplaceOneAsync</w:t>
      </w:r>
      <w:proofErr w:type="spellEnd"/>
      <w:r>
        <w:t>: Replaces the single document mat</w:t>
      </w:r>
      <w:r w:rsidR="009B447E">
        <w:t>c</w:t>
      </w:r>
      <w:r>
        <w:t>hing the provided search criteria with the provided object.</w:t>
      </w:r>
    </w:p>
    <w:p w14:paraId="3BD9BDEA" w14:textId="77777777" w:rsidR="00B33D67" w:rsidRDefault="00B33D67" w:rsidP="00B33D67">
      <w:pPr>
        <w:spacing w:line="360" w:lineRule="auto"/>
      </w:pPr>
    </w:p>
    <w:p w14:paraId="3F06249C" w14:textId="4508587A" w:rsidR="00BD1963" w:rsidRDefault="00B33D67" w:rsidP="00B33D67">
      <w:pPr>
        <w:pStyle w:val="Heading2"/>
      </w:pPr>
      <w:r>
        <w:t>A</w:t>
      </w:r>
      <w:r w:rsidR="00BD1963">
        <w:t>dd a controller</w:t>
      </w:r>
      <w:r>
        <w:t>:</w:t>
      </w:r>
    </w:p>
    <w:p w14:paraId="6C371211" w14:textId="77777777" w:rsidR="00B33D67" w:rsidRPr="00B33D67" w:rsidRDefault="00B33D67" w:rsidP="00B33D67"/>
    <w:p w14:paraId="465A8611" w14:textId="77777777" w:rsidR="00B33D67" w:rsidRDefault="00BD1963" w:rsidP="00B33D67">
      <w:pPr>
        <w:spacing w:line="240" w:lineRule="auto"/>
        <w:rPr>
          <w:color w:val="000000"/>
          <w:lang w:val="en-IN"/>
        </w:rPr>
      </w:pPr>
      <w:r>
        <w:t xml:space="preserve">Add a </w:t>
      </w:r>
      <w:proofErr w:type="spellStart"/>
      <w:r>
        <w:t>UserController</w:t>
      </w:r>
      <w:proofErr w:type="spellEnd"/>
      <w:r w:rsidR="004A6222">
        <w:t xml:space="preserve"> class to the Controllers directory with the following code:</w:t>
      </w:r>
      <w:r w:rsidR="00360176">
        <w:rPr>
          <w:lang w:val="en-IN"/>
        </w:rPr>
        <w:object w:dxaOrig="9893" w:dyaOrig="495" w14:anchorId="624BFD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5pt;height:25pt" o:ole="">
            <v:imagedata r:id="rId13" o:title=""/>
          </v:shape>
          <o:OLEObject Type="Embed" ProgID="Word.OpenDocumentText.12" ShapeID="_x0000_i1025" DrawAspect="Content" ObjectID="_1731313440" r:id="rId14"/>
        </w:object>
      </w:r>
      <w:r w:rsidR="005404D4">
        <w:rPr>
          <w:lang w:val="en-IN"/>
        </w:rPr>
        <w:t>using</w:t>
      </w:r>
      <w:r w:rsidR="005404D4">
        <w:rPr>
          <w:color w:val="000000"/>
          <w:lang w:val="en-IN"/>
        </w:rPr>
        <w:t xml:space="preserve"> </w:t>
      </w:r>
      <w:proofErr w:type="spellStart"/>
      <w:proofErr w:type="gramStart"/>
      <w:r w:rsidR="005404D4">
        <w:rPr>
          <w:color w:val="000000"/>
          <w:lang w:val="en-IN"/>
        </w:rPr>
        <w:t>Microsoft.AspNetCore.Mvc</w:t>
      </w:r>
      <w:proofErr w:type="spellEnd"/>
      <w:proofErr w:type="gramEnd"/>
      <w:r w:rsidR="005404D4">
        <w:rPr>
          <w:color w:val="000000"/>
          <w:lang w:val="en-IN"/>
        </w:rPr>
        <w:t>;</w:t>
      </w:r>
    </w:p>
    <w:p w14:paraId="6FDEE442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lang w:val="en-IN"/>
        </w:rPr>
        <w:t>using</w:t>
      </w:r>
      <w:r>
        <w:rPr>
          <w:color w:val="000000"/>
          <w:lang w:val="en-IN"/>
        </w:rPr>
        <w:t xml:space="preserve"> MongoRepository.</w:t>
      </w:r>
      <w:proofErr w:type="gramStart"/>
      <w:r>
        <w:rPr>
          <w:color w:val="000000"/>
          <w:lang w:val="en-IN"/>
        </w:rPr>
        <w:t>Models;</w:t>
      </w:r>
      <w:proofErr w:type="gramEnd"/>
    </w:p>
    <w:p w14:paraId="5EFE2B5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lang w:val="en-IN"/>
        </w:rPr>
        <w:t>using</w:t>
      </w:r>
      <w:r>
        <w:rPr>
          <w:color w:val="000000"/>
          <w:lang w:val="en-IN"/>
        </w:rPr>
        <w:t xml:space="preserve"> </w:t>
      </w:r>
      <w:proofErr w:type="spellStart"/>
      <w:r>
        <w:rPr>
          <w:color w:val="000000"/>
          <w:lang w:val="en-IN"/>
        </w:rPr>
        <w:t>UserApi.</w:t>
      </w:r>
      <w:proofErr w:type="gramStart"/>
      <w:r>
        <w:rPr>
          <w:color w:val="000000"/>
          <w:lang w:val="en-IN"/>
        </w:rPr>
        <w:t>Services</w:t>
      </w:r>
      <w:proofErr w:type="spellEnd"/>
      <w:r>
        <w:rPr>
          <w:color w:val="000000"/>
          <w:lang w:val="en-IN"/>
        </w:rPr>
        <w:t>;</w:t>
      </w:r>
      <w:proofErr w:type="gramEnd"/>
    </w:p>
    <w:p w14:paraId="7ABDEDD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lang w:val="en-IN"/>
        </w:rPr>
        <w:lastRenderedPageBreak/>
        <w:t>namespace</w:t>
      </w:r>
      <w:r>
        <w:rPr>
          <w:color w:val="000000"/>
          <w:lang w:val="en-IN"/>
        </w:rPr>
        <w:t xml:space="preserve"> </w:t>
      </w:r>
      <w:proofErr w:type="spellStart"/>
      <w:r>
        <w:rPr>
          <w:color w:val="000000"/>
          <w:lang w:val="en-IN"/>
        </w:rPr>
        <w:t>MongoRepository.Controllers</w:t>
      </w:r>
      <w:proofErr w:type="spellEnd"/>
    </w:p>
    <w:p w14:paraId="39394BD8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>{</w:t>
      </w:r>
    </w:p>
    <w:p w14:paraId="6A6728DD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[</w:t>
      </w:r>
      <w:proofErr w:type="spellStart"/>
      <w:r>
        <w:rPr>
          <w:color w:val="000000"/>
          <w:lang w:val="en-IN"/>
        </w:rPr>
        <w:t>ApiController</w:t>
      </w:r>
      <w:proofErr w:type="spellEnd"/>
      <w:r>
        <w:rPr>
          <w:color w:val="000000"/>
          <w:lang w:val="en-IN"/>
        </w:rPr>
        <w:t>]</w:t>
      </w:r>
    </w:p>
    <w:p w14:paraId="5AFB66C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[Route(</w:t>
      </w:r>
      <w:r>
        <w:rPr>
          <w:color w:val="A31515"/>
          <w:lang w:val="en-IN"/>
        </w:rPr>
        <w:t>"</w:t>
      </w:r>
      <w:proofErr w:type="spellStart"/>
      <w:r>
        <w:rPr>
          <w:color w:val="A31515"/>
          <w:lang w:val="en-IN"/>
        </w:rPr>
        <w:t>api</w:t>
      </w:r>
      <w:proofErr w:type="spellEnd"/>
      <w:r>
        <w:rPr>
          <w:color w:val="A31515"/>
          <w:lang w:val="en-IN"/>
        </w:rPr>
        <w:t>/[controller]"</w:t>
      </w:r>
      <w:r>
        <w:rPr>
          <w:color w:val="000000"/>
          <w:lang w:val="en-IN"/>
        </w:rPr>
        <w:t>)]</w:t>
      </w:r>
    </w:p>
    <w:p w14:paraId="0DDD28E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class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2B91AF"/>
          <w:lang w:val="en-IN"/>
        </w:rPr>
        <w:t>UserController</w:t>
      </w:r>
      <w:r>
        <w:rPr>
          <w:color w:val="000000"/>
          <w:lang w:val="en-IN"/>
        </w:rPr>
        <w:t>:ControllerBase</w:t>
      </w:r>
      <w:proofErr w:type="spellEnd"/>
      <w:proofErr w:type="gramEnd"/>
    </w:p>
    <w:p w14:paraId="6BDD6CBC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{</w:t>
      </w:r>
    </w:p>
    <w:p w14:paraId="15FD6DBD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private</w:t>
      </w:r>
      <w:r>
        <w:rPr>
          <w:color w:val="000000"/>
          <w:lang w:val="en-IN"/>
        </w:rPr>
        <w:t xml:space="preserve"> </w:t>
      </w:r>
      <w:proofErr w:type="spellStart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 xml:space="preserve"> _</w:t>
      </w:r>
      <w:proofErr w:type="spellStart"/>
      <w:proofErr w:type="gramStart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>;</w:t>
      </w:r>
      <w:proofErr w:type="gramEnd"/>
    </w:p>
    <w:p w14:paraId="113E99D4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2B91AF"/>
          <w:lang w:val="en-IN"/>
        </w:rPr>
        <w:t>UserController</w:t>
      </w:r>
      <w:proofErr w:type="spellEnd"/>
      <w:r>
        <w:rPr>
          <w:color w:val="000000"/>
          <w:lang w:val="en-IN"/>
        </w:rPr>
        <w:t>(</w:t>
      </w:r>
      <w:proofErr w:type="spellStart"/>
      <w:proofErr w:type="gramEnd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 xml:space="preserve"> </w:t>
      </w:r>
      <w:proofErr w:type="spellStart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>)</w:t>
      </w:r>
    </w:p>
    <w:p w14:paraId="701A5F1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{</w:t>
      </w:r>
    </w:p>
    <w:p w14:paraId="0FF7458A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_</w:t>
      </w:r>
      <w:proofErr w:type="spellStart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 xml:space="preserve"> = </w:t>
      </w:r>
      <w:proofErr w:type="spellStart"/>
      <w:proofErr w:type="gramStart"/>
      <w:r>
        <w:rPr>
          <w:color w:val="000000"/>
          <w:lang w:val="en-IN"/>
        </w:rPr>
        <w:t>userService</w:t>
      </w:r>
      <w:proofErr w:type="spellEnd"/>
      <w:r>
        <w:rPr>
          <w:color w:val="000000"/>
          <w:lang w:val="en-IN"/>
        </w:rPr>
        <w:t>;</w:t>
      </w:r>
      <w:proofErr w:type="gramEnd"/>
    </w:p>
    <w:p w14:paraId="7D5CB1E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}</w:t>
      </w:r>
    </w:p>
    <w:p w14:paraId="1B753F01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[</w:t>
      </w:r>
      <w:proofErr w:type="spellStart"/>
      <w:r>
        <w:rPr>
          <w:color w:val="000000"/>
          <w:lang w:val="en-IN"/>
        </w:rPr>
        <w:t>HttpGet</w:t>
      </w:r>
      <w:proofErr w:type="spellEnd"/>
      <w:r>
        <w:rPr>
          <w:color w:val="000000"/>
          <w:lang w:val="en-IN"/>
        </w:rPr>
        <w:t>]</w:t>
      </w:r>
    </w:p>
    <w:p w14:paraId="43C5D74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async</w:t>
      </w:r>
      <w:r>
        <w:rPr>
          <w:color w:val="000000"/>
          <w:lang w:val="en-IN"/>
        </w:rPr>
        <w:t xml:space="preserve"> Task&lt;List&lt;User&gt;&gt; </w:t>
      </w:r>
      <w:proofErr w:type="gramStart"/>
      <w:r>
        <w:rPr>
          <w:color w:val="000000"/>
          <w:lang w:val="en-IN"/>
        </w:rPr>
        <w:t>Get(</w:t>
      </w:r>
      <w:proofErr w:type="gramEnd"/>
      <w:r>
        <w:rPr>
          <w:color w:val="000000"/>
          <w:lang w:val="en-IN"/>
        </w:rPr>
        <w:t>) =&gt;</w:t>
      </w:r>
    </w:p>
    <w:p w14:paraId="5F703B55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userService.GetAsync</w:t>
      </w:r>
      <w:proofErr w:type="spellEnd"/>
      <w:r>
        <w:rPr>
          <w:color w:val="000000"/>
          <w:lang w:val="en-IN"/>
        </w:rPr>
        <w:t>(</w:t>
      </w:r>
      <w:proofErr w:type="gramStart"/>
      <w:r>
        <w:rPr>
          <w:color w:val="000000"/>
          <w:lang w:val="en-IN"/>
        </w:rPr>
        <w:t>);</w:t>
      </w:r>
      <w:proofErr w:type="gramEnd"/>
    </w:p>
    <w:p w14:paraId="5C9E69D4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[</w:t>
      </w:r>
      <w:proofErr w:type="spellStart"/>
      <w:r>
        <w:rPr>
          <w:color w:val="000000"/>
          <w:lang w:val="en-IN"/>
        </w:rPr>
        <w:t>HttpPost</w:t>
      </w:r>
      <w:proofErr w:type="spellEnd"/>
      <w:r>
        <w:rPr>
          <w:color w:val="000000"/>
          <w:lang w:val="en-IN"/>
        </w:rPr>
        <w:t>]</w:t>
      </w:r>
    </w:p>
    <w:p w14:paraId="6D42D7AA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async</w:t>
      </w:r>
      <w:r>
        <w:rPr>
          <w:color w:val="000000"/>
          <w:lang w:val="en-IN"/>
        </w:rPr>
        <w:t xml:space="preserve"> Task&lt;</w:t>
      </w:r>
      <w:proofErr w:type="spellStart"/>
      <w:r>
        <w:rPr>
          <w:color w:val="000000"/>
          <w:lang w:val="en-IN"/>
        </w:rPr>
        <w:t>ActionResult</w:t>
      </w:r>
      <w:proofErr w:type="spellEnd"/>
      <w:r>
        <w:rPr>
          <w:color w:val="000000"/>
          <w:lang w:val="en-IN"/>
        </w:rPr>
        <w:t xml:space="preserve">&gt; </w:t>
      </w:r>
      <w:proofErr w:type="gramStart"/>
      <w:r>
        <w:rPr>
          <w:color w:val="000000"/>
          <w:lang w:val="en-IN"/>
        </w:rPr>
        <w:t>Post(</w:t>
      </w:r>
      <w:proofErr w:type="gramEnd"/>
      <w:r>
        <w:rPr>
          <w:color w:val="000000"/>
          <w:lang w:val="en-IN"/>
        </w:rPr>
        <w:t xml:space="preserve">User </w:t>
      </w:r>
      <w:proofErr w:type="spellStart"/>
      <w:r>
        <w:rPr>
          <w:color w:val="000000"/>
          <w:lang w:val="en-IN"/>
        </w:rPr>
        <w:t>newUser</w:t>
      </w:r>
      <w:proofErr w:type="spellEnd"/>
      <w:r>
        <w:rPr>
          <w:color w:val="000000"/>
          <w:lang w:val="en-IN"/>
        </w:rPr>
        <w:t>)</w:t>
      </w:r>
    </w:p>
    <w:p w14:paraId="78F2EAFA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{</w:t>
      </w:r>
    </w:p>
    <w:p w14:paraId="6ECC8BC0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userService.CreateAsync</w:t>
      </w:r>
      <w:proofErr w:type="spellEnd"/>
      <w:r>
        <w:rPr>
          <w:color w:val="000000"/>
          <w:lang w:val="en-IN"/>
        </w:rPr>
        <w:t>(</w:t>
      </w:r>
      <w:proofErr w:type="spellStart"/>
      <w:r>
        <w:rPr>
          <w:color w:val="000000"/>
          <w:lang w:val="en-IN"/>
        </w:rPr>
        <w:t>newUser</w:t>
      </w:r>
      <w:proofErr w:type="spellEnd"/>
      <w:proofErr w:type="gramStart"/>
      <w:r>
        <w:rPr>
          <w:color w:val="000000"/>
          <w:lang w:val="en-IN"/>
        </w:rPr>
        <w:t>);</w:t>
      </w:r>
      <w:proofErr w:type="gramEnd"/>
    </w:p>
    <w:p w14:paraId="3B2A0FE4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r>
        <w:rPr>
          <w:color w:val="000000"/>
          <w:lang w:val="en-IN"/>
        </w:rPr>
        <w:t>CreatedAtAction</w:t>
      </w:r>
      <w:proofErr w:type="spellEnd"/>
      <w:r>
        <w:rPr>
          <w:color w:val="000000"/>
          <w:lang w:val="en-IN"/>
        </w:rPr>
        <w:t>(</w:t>
      </w:r>
      <w:proofErr w:type="spellStart"/>
      <w:proofErr w:type="gramStart"/>
      <w:r>
        <w:rPr>
          <w:color w:val="000000"/>
          <w:lang w:val="en-IN"/>
        </w:rPr>
        <w:t>nameof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 xml:space="preserve">Get), </w:t>
      </w:r>
      <w:r>
        <w:rPr>
          <w:lang w:val="en-IN"/>
        </w:rPr>
        <w:t>new</w:t>
      </w:r>
      <w:r>
        <w:rPr>
          <w:color w:val="000000"/>
          <w:lang w:val="en-IN"/>
        </w:rPr>
        <w:t xml:space="preserve"> { id = </w:t>
      </w:r>
      <w:proofErr w:type="spellStart"/>
      <w:r>
        <w:rPr>
          <w:color w:val="000000"/>
          <w:lang w:val="en-IN"/>
        </w:rPr>
        <w:t>newUser.Id</w:t>
      </w:r>
      <w:proofErr w:type="spellEnd"/>
      <w:r>
        <w:rPr>
          <w:color w:val="000000"/>
          <w:lang w:val="en-IN"/>
        </w:rPr>
        <w:t xml:space="preserve"> }, </w:t>
      </w:r>
      <w:proofErr w:type="spellStart"/>
      <w:r>
        <w:rPr>
          <w:color w:val="000000"/>
          <w:lang w:val="en-IN"/>
        </w:rPr>
        <w:t>newUser</w:t>
      </w:r>
      <w:proofErr w:type="spellEnd"/>
      <w:r>
        <w:rPr>
          <w:color w:val="000000"/>
          <w:lang w:val="en-IN"/>
        </w:rPr>
        <w:t>);</w:t>
      </w:r>
    </w:p>
    <w:p w14:paraId="3AC3ED5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}        </w:t>
      </w:r>
    </w:p>
    <w:p w14:paraId="5409CC80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[</w:t>
      </w:r>
      <w:proofErr w:type="spellStart"/>
      <w:r>
        <w:rPr>
          <w:color w:val="000000"/>
          <w:lang w:val="en-IN"/>
        </w:rPr>
        <w:t>HttpGet</w:t>
      </w:r>
      <w:proofErr w:type="spellEnd"/>
      <w:r>
        <w:rPr>
          <w:color w:val="000000"/>
          <w:lang w:val="en-IN"/>
        </w:rPr>
        <w:t>(</w:t>
      </w:r>
      <w:r>
        <w:rPr>
          <w:color w:val="A31515"/>
          <w:lang w:val="en-IN"/>
        </w:rPr>
        <w:t>"{id}"</w:t>
      </w:r>
      <w:r>
        <w:rPr>
          <w:color w:val="000000"/>
          <w:lang w:val="en-IN"/>
        </w:rPr>
        <w:t>)]</w:t>
      </w:r>
    </w:p>
    <w:p w14:paraId="17B78360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async</w:t>
      </w:r>
      <w:r>
        <w:rPr>
          <w:color w:val="000000"/>
          <w:lang w:val="en-IN"/>
        </w:rPr>
        <w:t xml:space="preserve"> Task&lt;</w:t>
      </w:r>
      <w:proofErr w:type="spellStart"/>
      <w:r>
        <w:rPr>
          <w:color w:val="000000"/>
          <w:lang w:val="en-IN"/>
        </w:rPr>
        <w:t>ActionResult</w:t>
      </w:r>
      <w:proofErr w:type="spellEnd"/>
      <w:r>
        <w:rPr>
          <w:color w:val="000000"/>
          <w:lang w:val="en-IN"/>
        </w:rPr>
        <w:t xml:space="preserve">&lt;User&gt;&gt; </w:t>
      </w:r>
      <w:proofErr w:type="gramStart"/>
      <w:r>
        <w:rPr>
          <w:color w:val="000000"/>
          <w:lang w:val="en-IN"/>
        </w:rPr>
        <w:t>Get(</w:t>
      </w:r>
      <w:proofErr w:type="gramEnd"/>
      <w:r>
        <w:rPr>
          <w:lang w:val="en-IN"/>
        </w:rPr>
        <w:t>string</w:t>
      </w:r>
      <w:r>
        <w:rPr>
          <w:color w:val="000000"/>
          <w:lang w:val="en-IN"/>
        </w:rPr>
        <w:t xml:space="preserve"> id)</w:t>
      </w:r>
    </w:p>
    <w:p w14:paraId="5A8DFD81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{</w:t>
      </w:r>
    </w:p>
    <w:p w14:paraId="064ECA40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var</w:t>
      </w:r>
      <w:r>
        <w:rPr>
          <w:color w:val="000000"/>
          <w:lang w:val="en-IN"/>
        </w:rPr>
        <w:t xml:space="preserve"> user=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userService.GetAsync</w:t>
      </w:r>
      <w:proofErr w:type="spellEnd"/>
      <w:r>
        <w:rPr>
          <w:color w:val="000000"/>
          <w:lang w:val="en-IN"/>
        </w:rPr>
        <w:t>(id</w:t>
      </w:r>
      <w:proofErr w:type="gramStart"/>
      <w:r>
        <w:rPr>
          <w:color w:val="000000"/>
          <w:lang w:val="en-IN"/>
        </w:rPr>
        <w:t>);</w:t>
      </w:r>
      <w:proofErr w:type="gramEnd"/>
      <w:r>
        <w:rPr>
          <w:color w:val="000000"/>
          <w:lang w:val="en-IN"/>
        </w:rPr>
        <w:t xml:space="preserve">         </w:t>
      </w:r>
    </w:p>
    <w:p w14:paraId="532A9690" w14:textId="23DEE316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</w:t>
      </w:r>
      <w:r w:rsidR="00B33D67">
        <w:rPr>
          <w:color w:val="000000"/>
          <w:lang w:val="en-IN"/>
        </w:rPr>
        <w:tab/>
      </w:r>
      <w:r>
        <w:rPr>
          <w:color w:val="000000"/>
          <w:lang w:val="en-IN"/>
        </w:rPr>
        <w:t xml:space="preserve">  </w:t>
      </w:r>
      <w:proofErr w:type="gramStart"/>
      <w:r>
        <w:rPr>
          <w:lang w:val="en-IN"/>
        </w:rPr>
        <w:t>if</w:t>
      </w:r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 xml:space="preserve">user == </w:t>
      </w:r>
      <w:r>
        <w:rPr>
          <w:lang w:val="en-IN"/>
        </w:rPr>
        <w:t>null</w:t>
      </w:r>
      <w:r>
        <w:rPr>
          <w:color w:val="000000"/>
          <w:lang w:val="en-IN"/>
        </w:rPr>
        <w:t>)</w:t>
      </w:r>
    </w:p>
    <w:p w14:paraId="1B1967D4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{</w:t>
      </w:r>
    </w:p>
    <w:p w14:paraId="63EBF55D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000000"/>
          <w:lang w:val="en-IN"/>
        </w:rPr>
        <w:t>NotFound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>);</w:t>
      </w:r>
    </w:p>
    <w:p w14:paraId="0D382659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}</w:t>
      </w:r>
    </w:p>
    <w:p w14:paraId="7A23A01E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Ok(user</w:t>
      </w:r>
      <w:proofErr w:type="gramStart"/>
      <w:r>
        <w:rPr>
          <w:color w:val="000000"/>
          <w:lang w:val="en-IN"/>
        </w:rPr>
        <w:t>);</w:t>
      </w:r>
      <w:proofErr w:type="gramEnd"/>
    </w:p>
    <w:p w14:paraId="5169FA06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}</w:t>
      </w:r>
    </w:p>
    <w:p w14:paraId="7B67F660" w14:textId="1B2F8C1D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lastRenderedPageBreak/>
        <w:t xml:space="preserve">        [</w:t>
      </w:r>
      <w:proofErr w:type="spellStart"/>
      <w:r>
        <w:rPr>
          <w:color w:val="000000"/>
          <w:lang w:val="en-IN"/>
        </w:rPr>
        <w:t>HttpPut</w:t>
      </w:r>
      <w:proofErr w:type="spellEnd"/>
      <w:r>
        <w:rPr>
          <w:color w:val="000000"/>
          <w:lang w:val="en-IN"/>
        </w:rPr>
        <w:t>(</w:t>
      </w:r>
      <w:r>
        <w:rPr>
          <w:color w:val="A31515"/>
          <w:lang w:val="en-IN"/>
        </w:rPr>
        <w:t>"{id}"</w:t>
      </w:r>
      <w:r>
        <w:rPr>
          <w:color w:val="000000"/>
          <w:lang w:val="en-IN"/>
        </w:rPr>
        <w:t>)]</w:t>
      </w:r>
    </w:p>
    <w:p w14:paraId="409652BC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async</w:t>
      </w:r>
      <w:r>
        <w:rPr>
          <w:color w:val="000000"/>
          <w:lang w:val="en-IN"/>
        </w:rPr>
        <w:t xml:space="preserve"> Task&lt;</w:t>
      </w:r>
      <w:proofErr w:type="spellStart"/>
      <w:r>
        <w:rPr>
          <w:color w:val="000000"/>
          <w:lang w:val="en-IN"/>
        </w:rPr>
        <w:t>IActionResult</w:t>
      </w:r>
      <w:proofErr w:type="spellEnd"/>
      <w:r>
        <w:rPr>
          <w:color w:val="000000"/>
          <w:lang w:val="en-IN"/>
        </w:rPr>
        <w:t xml:space="preserve">&gt; </w:t>
      </w:r>
      <w:proofErr w:type="gramStart"/>
      <w:r>
        <w:rPr>
          <w:color w:val="000000"/>
          <w:lang w:val="en-IN"/>
        </w:rPr>
        <w:t>Update(</w:t>
      </w:r>
      <w:proofErr w:type="gramEnd"/>
      <w:r>
        <w:rPr>
          <w:lang w:val="en-IN"/>
        </w:rPr>
        <w:t>string</w:t>
      </w:r>
      <w:r>
        <w:rPr>
          <w:color w:val="000000"/>
          <w:lang w:val="en-IN"/>
        </w:rPr>
        <w:t xml:space="preserve"> id, User </w:t>
      </w:r>
      <w:proofErr w:type="spellStart"/>
      <w:r>
        <w:rPr>
          <w:color w:val="000000"/>
          <w:lang w:val="en-IN"/>
        </w:rPr>
        <w:t>updateUser</w:t>
      </w:r>
      <w:proofErr w:type="spellEnd"/>
      <w:r>
        <w:rPr>
          <w:color w:val="000000"/>
          <w:lang w:val="en-IN"/>
        </w:rPr>
        <w:t>)</w:t>
      </w:r>
    </w:p>
    <w:p w14:paraId="0EDED8B9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{</w:t>
      </w:r>
    </w:p>
    <w:p w14:paraId="0E8A2102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var</w:t>
      </w:r>
      <w:r>
        <w:rPr>
          <w:color w:val="000000"/>
          <w:lang w:val="en-IN"/>
        </w:rPr>
        <w:t xml:space="preserve"> user = 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userService.GetAsync</w:t>
      </w:r>
      <w:proofErr w:type="spellEnd"/>
      <w:r>
        <w:rPr>
          <w:color w:val="000000"/>
          <w:lang w:val="en-IN"/>
        </w:rPr>
        <w:t>(id</w:t>
      </w:r>
      <w:proofErr w:type="gramStart"/>
      <w:r>
        <w:rPr>
          <w:color w:val="000000"/>
          <w:lang w:val="en-IN"/>
        </w:rPr>
        <w:t>);</w:t>
      </w:r>
      <w:proofErr w:type="gramEnd"/>
    </w:p>
    <w:p w14:paraId="037C3440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proofErr w:type="gramStart"/>
      <w:r>
        <w:rPr>
          <w:lang w:val="en-IN"/>
        </w:rPr>
        <w:t>if</w:t>
      </w:r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 xml:space="preserve">user </w:t>
      </w:r>
      <w:r>
        <w:rPr>
          <w:lang w:val="en-IN"/>
        </w:rPr>
        <w:t>is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null</w:t>
      </w:r>
      <w:r>
        <w:rPr>
          <w:color w:val="000000"/>
          <w:lang w:val="en-IN"/>
        </w:rPr>
        <w:t>)</w:t>
      </w:r>
    </w:p>
    <w:p w14:paraId="13A0859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{</w:t>
      </w:r>
    </w:p>
    <w:p w14:paraId="6CBE5BF7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000000"/>
          <w:lang w:val="en-IN"/>
        </w:rPr>
        <w:t>NotFound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>);</w:t>
      </w:r>
    </w:p>
    <w:p w14:paraId="0789E3E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}</w:t>
      </w:r>
    </w:p>
    <w:p w14:paraId="48FD2B6A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proofErr w:type="spellStart"/>
      <w:r>
        <w:rPr>
          <w:color w:val="000000"/>
          <w:lang w:val="en-IN"/>
        </w:rPr>
        <w:t>updateUser.Id</w:t>
      </w:r>
      <w:proofErr w:type="spellEnd"/>
      <w:r>
        <w:rPr>
          <w:color w:val="000000"/>
          <w:lang w:val="en-IN"/>
        </w:rPr>
        <w:t xml:space="preserve"> = </w:t>
      </w:r>
      <w:proofErr w:type="spellStart"/>
      <w:proofErr w:type="gramStart"/>
      <w:r>
        <w:rPr>
          <w:color w:val="000000"/>
          <w:lang w:val="en-IN"/>
        </w:rPr>
        <w:t>user.Id</w:t>
      </w:r>
      <w:proofErr w:type="spellEnd"/>
      <w:proofErr w:type="gramEnd"/>
      <w:r>
        <w:rPr>
          <w:color w:val="000000"/>
          <w:lang w:val="en-IN"/>
        </w:rPr>
        <w:t>;</w:t>
      </w:r>
    </w:p>
    <w:p w14:paraId="1B81044E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userService.UpdateAsync</w:t>
      </w:r>
      <w:proofErr w:type="spellEnd"/>
      <w:r>
        <w:rPr>
          <w:color w:val="000000"/>
          <w:lang w:val="en-IN"/>
        </w:rPr>
        <w:t xml:space="preserve">(id, </w:t>
      </w:r>
      <w:proofErr w:type="spellStart"/>
      <w:r>
        <w:rPr>
          <w:color w:val="000000"/>
          <w:lang w:val="en-IN"/>
        </w:rPr>
        <w:t>updateUser</w:t>
      </w:r>
      <w:proofErr w:type="spellEnd"/>
      <w:proofErr w:type="gramStart"/>
      <w:r>
        <w:rPr>
          <w:color w:val="000000"/>
          <w:lang w:val="en-IN"/>
        </w:rPr>
        <w:t>);</w:t>
      </w:r>
      <w:proofErr w:type="gramEnd"/>
    </w:p>
    <w:p w14:paraId="4251917C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000000"/>
          <w:lang w:val="en-IN"/>
        </w:rPr>
        <w:t>NoContent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>);</w:t>
      </w:r>
    </w:p>
    <w:p w14:paraId="6E8FBDC7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}</w:t>
      </w:r>
    </w:p>
    <w:p w14:paraId="5C1C2687" w14:textId="1DEB3278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[</w:t>
      </w:r>
      <w:proofErr w:type="spellStart"/>
      <w:r>
        <w:rPr>
          <w:color w:val="000000"/>
          <w:lang w:val="en-IN"/>
        </w:rPr>
        <w:t>HttpDelete</w:t>
      </w:r>
      <w:proofErr w:type="spellEnd"/>
      <w:r>
        <w:rPr>
          <w:color w:val="000000"/>
          <w:lang w:val="en-IN"/>
        </w:rPr>
        <w:t>(</w:t>
      </w:r>
      <w:r>
        <w:rPr>
          <w:color w:val="A31515"/>
          <w:lang w:val="en-IN"/>
        </w:rPr>
        <w:t>"{id}"</w:t>
      </w:r>
      <w:r>
        <w:rPr>
          <w:color w:val="000000"/>
          <w:lang w:val="en-IN"/>
        </w:rPr>
        <w:t>)]</w:t>
      </w:r>
    </w:p>
    <w:p w14:paraId="768F71D7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</w:t>
      </w:r>
      <w:r>
        <w:rPr>
          <w:lang w:val="en-IN"/>
        </w:rPr>
        <w:t>public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async</w:t>
      </w:r>
      <w:r>
        <w:rPr>
          <w:color w:val="000000"/>
          <w:lang w:val="en-IN"/>
        </w:rPr>
        <w:t xml:space="preserve"> Task&lt;</w:t>
      </w:r>
      <w:proofErr w:type="spellStart"/>
      <w:r>
        <w:rPr>
          <w:color w:val="000000"/>
          <w:lang w:val="en-IN"/>
        </w:rPr>
        <w:t>IActionResult</w:t>
      </w:r>
      <w:proofErr w:type="spellEnd"/>
      <w:r>
        <w:rPr>
          <w:color w:val="000000"/>
          <w:lang w:val="en-IN"/>
        </w:rPr>
        <w:t xml:space="preserve">&gt; </w:t>
      </w:r>
      <w:proofErr w:type="gramStart"/>
      <w:r>
        <w:rPr>
          <w:color w:val="000000"/>
          <w:lang w:val="en-IN"/>
        </w:rPr>
        <w:t>Delete(</w:t>
      </w:r>
      <w:proofErr w:type="gramEnd"/>
      <w:r>
        <w:rPr>
          <w:lang w:val="en-IN"/>
        </w:rPr>
        <w:t>string</w:t>
      </w:r>
      <w:r>
        <w:rPr>
          <w:color w:val="000000"/>
          <w:lang w:val="en-IN"/>
        </w:rPr>
        <w:t xml:space="preserve"> id)</w:t>
      </w:r>
    </w:p>
    <w:p w14:paraId="4113035E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{</w:t>
      </w:r>
    </w:p>
    <w:p w14:paraId="00ECB3DB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var</w:t>
      </w:r>
      <w:r>
        <w:rPr>
          <w:color w:val="000000"/>
          <w:lang w:val="en-IN"/>
        </w:rPr>
        <w:t xml:space="preserve"> user=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userService.GetAsync</w:t>
      </w:r>
      <w:proofErr w:type="spellEnd"/>
      <w:r>
        <w:rPr>
          <w:color w:val="000000"/>
          <w:lang w:val="en-IN"/>
        </w:rPr>
        <w:t>(id</w:t>
      </w:r>
      <w:proofErr w:type="gramStart"/>
      <w:r>
        <w:rPr>
          <w:color w:val="000000"/>
          <w:lang w:val="en-IN"/>
        </w:rPr>
        <w:t>);</w:t>
      </w:r>
      <w:proofErr w:type="gramEnd"/>
    </w:p>
    <w:p w14:paraId="011BABD8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proofErr w:type="gramStart"/>
      <w:r>
        <w:rPr>
          <w:lang w:val="en-IN"/>
        </w:rPr>
        <w:t>if</w:t>
      </w:r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 xml:space="preserve">user </w:t>
      </w:r>
      <w:r>
        <w:rPr>
          <w:lang w:val="en-IN"/>
        </w:rPr>
        <w:t>is</w:t>
      </w:r>
      <w:r>
        <w:rPr>
          <w:color w:val="000000"/>
          <w:lang w:val="en-IN"/>
        </w:rPr>
        <w:t xml:space="preserve"> </w:t>
      </w:r>
      <w:r>
        <w:rPr>
          <w:lang w:val="en-IN"/>
        </w:rPr>
        <w:t>null</w:t>
      </w:r>
      <w:r>
        <w:rPr>
          <w:color w:val="000000"/>
          <w:lang w:val="en-IN"/>
        </w:rPr>
        <w:t>)</w:t>
      </w:r>
    </w:p>
    <w:p w14:paraId="7CC79EED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{</w:t>
      </w:r>
    </w:p>
    <w:p w14:paraId="01AA1572" w14:textId="77777777" w:rsidR="00B33D67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000000"/>
          <w:lang w:val="en-IN"/>
        </w:rPr>
        <w:t>NotFound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>);</w:t>
      </w:r>
    </w:p>
    <w:p w14:paraId="0CD90BE8" w14:textId="69DDEBC0" w:rsidR="005404D4" w:rsidRDefault="005404D4" w:rsidP="00B33D67">
      <w:pPr>
        <w:spacing w:line="240" w:lineRule="auto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}</w:t>
      </w:r>
    </w:p>
    <w:p w14:paraId="7DAA8225" w14:textId="77777777" w:rsidR="005404D4" w:rsidRDefault="005404D4" w:rsidP="00B33D67">
      <w:pPr>
        <w:pStyle w:val="Graphic"/>
        <w:spacing w:line="240" w:lineRule="auto"/>
        <w:ind w:left="1440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await</w:t>
      </w:r>
      <w:r>
        <w:rPr>
          <w:color w:val="000000"/>
          <w:lang w:val="en-IN"/>
        </w:rPr>
        <w:t xml:space="preserve"> _</w:t>
      </w:r>
      <w:proofErr w:type="spellStart"/>
      <w:r>
        <w:rPr>
          <w:color w:val="000000"/>
          <w:lang w:val="en-IN"/>
        </w:rPr>
        <w:t>userService.RemoveAsync</w:t>
      </w:r>
      <w:proofErr w:type="spellEnd"/>
      <w:r>
        <w:rPr>
          <w:color w:val="000000"/>
          <w:lang w:val="en-IN"/>
        </w:rPr>
        <w:t>(id</w:t>
      </w:r>
      <w:proofErr w:type="gramStart"/>
      <w:r>
        <w:rPr>
          <w:color w:val="000000"/>
          <w:lang w:val="en-IN"/>
        </w:rPr>
        <w:t>);</w:t>
      </w:r>
      <w:proofErr w:type="gramEnd"/>
    </w:p>
    <w:p w14:paraId="114FAE7E" w14:textId="77777777" w:rsidR="005404D4" w:rsidRDefault="005404D4" w:rsidP="00B33D67">
      <w:pPr>
        <w:pStyle w:val="Graphic"/>
        <w:spacing w:line="240" w:lineRule="auto"/>
        <w:ind w:left="1440"/>
        <w:rPr>
          <w:color w:val="000000"/>
          <w:lang w:val="en-IN"/>
        </w:rPr>
      </w:pPr>
    </w:p>
    <w:p w14:paraId="38E5E4BA" w14:textId="77777777" w:rsidR="005404D4" w:rsidRDefault="005404D4" w:rsidP="00B33D67">
      <w:pPr>
        <w:pStyle w:val="Graphic"/>
        <w:spacing w:line="240" w:lineRule="auto"/>
        <w:ind w:left="1440"/>
        <w:rPr>
          <w:color w:val="000000"/>
          <w:lang w:val="en-IN"/>
        </w:rPr>
      </w:pPr>
      <w:r>
        <w:rPr>
          <w:color w:val="000000"/>
          <w:lang w:val="en-IN"/>
        </w:rPr>
        <w:t xml:space="preserve">            </w:t>
      </w:r>
      <w:r>
        <w:rPr>
          <w:lang w:val="en-IN"/>
        </w:rPr>
        <w:t>return</w:t>
      </w:r>
      <w:r>
        <w:rPr>
          <w:color w:val="000000"/>
          <w:lang w:val="en-IN"/>
        </w:rPr>
        <w:t xml:space="preserve"> </w:t>
      </w:r>
      <w:proofErr w:type="spellStart"/>
      <w:proofErr w:type="gramStart"/>
      <w:r>
        <w:rPr>
          <w:color w:val="000000"/>
          <w:lang w:val="en-IN"/>
        </w:rPr>
        <w:t>NoContent</w:t>
      </w:r>
      <w:proofErr w:type="spellEnd"/>
      <w:r>
        <w:rPr>
          <w:color w:val="000000"/>
          <w:lang w:val="en-IN"/>
        </w:rPr>
        <w:t>(</w:t>
      </w:r>
      <w:proofErr w:type="gramEnd"/>
      <w:r>
        <w:rPr>
          <w:color w:val="000000"/>
          <w:lang w:val="en-IN"/>
        </w:rPr>
        <w:t>);</w:t>
      </w:r>
    </w:p>
    <w:p w14:paraId="5E540768" w14:textId="7F607339" w:rsidR="005404D4" w:rsidRDefault="005404D4" w:rsidP="00B33D67">
      <w:pPr>
        <w:pStyle w:val="Graphic"/>
        <w:spacing w:line="240" w:lineRule="auto"/>
        <w:ind w:left="1440"/>
        <w:rPr>
          <w:color w:val="000000"/>
          <w:lang w:val="en-IN"/>
        </w:rPr>
      </w:pPr>
      <w:r>
        <w:rPr>
          <w:color w:val="000000"/>
          <w:lang w:val="en-IN"/>
        </w:rPr>
        <w:t xml:space="preserve">        }</w:t>
      </w:r>
      <w:r w:rsidR="00891748">
        <w:rPr>
          <w:color w:val="000000"/>
          <w:lang w:val="en-IN"/>
        </w:rPr>
        <w:tab/>
      </w:r>
      <w:r>
        <w:rPr>
          <w:color w:val="000000"/>
          <w:lang w:val="en-IN"/>
        </w:rPr>
        <w:t xml:space="preserve">    </w:t>
      </w:r>
    </w:p>
    <w:p w14:paraId="58ACFB71" w14:textId="77777777" w:rsidR="005404D4" w:rsidRDefault="005404D4" w:rsidP="00B33D67">
      <w:pPr>
        <w:pStyle w:val="Graphic"/>
        <w:spacing w:line="240" w:lineRule="auto"/>
        <w:ind w:left="1440"/>
        <w:rPr>
          <w:color w:val="000000"/>
          <w:lang w:val="en-IN"/>
        </w:rPr>
      </w:pPr>
      <w:r>
        <w:rPr>
          <w:color w:val="000000"/>
          <w:lang w:val="en-IN"/>
        </w:rPr>
        <w:t xml:space="preserve">    }</w:t>
      </w:r>
    </w:p>
    <w:p w14:paraId="321DBA27" w14:textId="6C379584" w:rsidR="0040211A" w:rsidRPr="00444384" w:rsidRDefault="005404D4" w:rsidP="00444384">
      <w:pPr>
        <w:pStyle w:val="Graphic"/>
        <w:spacing w:line="240" w:lineRule="auto"/>
        <w:ind w:left="1440"/>
        <w:rPr>
          <w:color w:val="000000"/>
          <w:lang w:val="en-IN"/>
        </w:rPr>
      </w:pPr>
      <w:r>
        <w:rPr>
          <w:color w:val="000000"/>
          <w:lang w:val="en-IN"/>
        </w:rPr>
        <w:t>}</w:t>
      </w:r>
    </w:p>
    <w:p w14:paraId="0E0E1D4A" w14:textId="3082B462" w:rsidR="005404D4" w:rsidRDefault="005404D4" w:rsidP="00DF27E4">
      <w:pPr>
        <w:spacing w:line="360" w:lineRule="auto"/>
      </w:pPr>
      <w:r>
        <w:t>The preceding web API controller:</w:t>
      </w:r>
    </w:p>
    <w:p w14:paraId="214ED70A" w14:textId="3109C28F" w:rsidR="005404D4" w:rsidRDefault="005404D4" w:rsidP="00DF27E4">
      <w:pPr>
        <w:pStyle w:val="ListParagraph"/>
        <w:numPr>
          <w:ilvl w:val="0"/>
          <w:numId w:val="8"/>
        </w:numPr>
        <w:spacing w:line="360" w:lineRule="auto"/>
      </w:pPr>
      <w:r>
        <w:t xml:space="preserve">Uses the </w:t>
      </w:r>
      <w:proofErr w:type="spellStart"/>
      <w:r>
        <w:t>UserService</w:t>
      </w:r>
      <w:proofErr w:type="spellEnd"/>
      <w:r>
        <w:t xml:space="preserve"> class to run CRUD operations.</w:t>
      </w:r>
    </w:p>
    <w:p w14:paraId="4272A98A" w14:textId="14051AF2" w:rsidR="00CE278C" w:rsidRDefault="005404D4" w:rsidP="00DF27E4">
      <w:pPr>
        <w:pStyle w:val="ListParagraph"/>
        <w:numPr>
          <w:ilvl w:val="0"/>
          <w:numId w:val="8"/>
        </w:numPr>
        <w:spacing w:line="360" w:lineRule="auto"/>
      </w:pPr>
      <w:r>
        <w:t>Contains action methods to support GET, POST, PUT, DELETE HTTP requests.</w:t>
      </w:r>
    </w:p>
    <w:p w14:paraId="77DF59D1" w14:textId="0ED0AB5F" w:rsidR="00CE278C" w:rsidRDefault="00CE278C" w:rsidP="00DF27E4">
      <w:pPr>
        <w:pStyle w:val="Heading1"/>
        <w:spacing w:line="360" w:lineRule="auto"/>
      </w:pPr>
      <w:r>
        <w:lastRenderedPageBreak/>
        <w:t>Test</w:t>
      </w:r>
      <w:r w:rsidR="000B1245">
        <w:t>ing</w:t>
      </w:r>
      <w:r>
        <w:t xml:space="preserve"> the web api</w:t>
      </w:r>
    </w:p>
    <w:p w14:paraId="2E05F65C" w14:textId="0D5C3D03" w:rsidR="00CE278C" w:rsidRDefault="00CE278C" w:rsidP="00DF27E4">
      <w:pPr>
        <w:pStyle w:val="ListParagraph"/>
        <w:numPr>
          <w:ilvl w:val="0"/>
          <w:numId w:val="11"/>
        </w:numPr>
        <w:spacing w:line="360" w:lineRule="auto"/>
      </w:pPr>
      <w:r>
        <w:t>Build and run the app.</w:t>
      </w:r>
    </w:p>
    <w:p w14:paraId="269D4501" w14:textId="1038BA23" w:rsidR="00CE278C" w:rsidRDefault="00CE278C" w:rsidP="00DF27E4">
      <w:pPr>
        <w:pStyle w:val="ListParagraph"/>
        <w:numPr>
          <w:ilvl w:val="0"/>
          <w:numId w:val="11"/>
        </w:numPr>
        <w:spacing w:line="360" w:lineRule="auto"/>
      </w:pPr>
      <w:r>
        <w:t>Since we have created</w:t>
      </w:r>
      <w:r w:rsidR="0054020C">
        <w:t xml:space="preserve"> ASP.NET Core WEB API project, the Swagger is by default configured in the </w:t>
      </w:r>
      <w:proofErr w:type="spellStart"/>
      <w:r w:rsidR="0054020C">
        <w:t>program.cs</w:t>
      </w:r>
      <w:proofErr w:type="spellEnd"/>
      <w:r w:rsidR="0054020C">
        <w:t xml:space="preserve"> which will redirect you to the Swagger UI after build and run.</w:t>
      </w:r>
    </w:p>
    <w:p w14:paraId="01B85968" w14:textId="22460B6E" w:rsidR="0054020C" w:rsidRDefault="0054020C" w:rsidP="00DF27E4">
      <w:pPr>
        <w:pStyle w:val="ListParagraph"/>
        <w:numPr>
          <w:ilvl w:val="0"/>
          <w:numId w:val="11"/>
        </w:numPr>
        <w:spacing w:line="360" w:lineRule="auto"/>
      </w:pPr>
      <w:r>
        <w:t xml:space="preserve">Swagger is </w:t>
      </w:r>
      <w:proofErr w:type="gramStart"/>
      <w:r>
        <w:t>a</w:t>
      </w:r>
      <w:proofErr w:type="gramEnd"/>
      <w:r>
        <w:t xml:space="preserve"> API Debugging tool, where you can </w:t>
      </w:r>
      <w:r w:rsidR="00587F8C">
        <w:t>test</w:t>
      </w:r>
      <w:r>
        <w:t xml:space="preserve"> all the methods that you have created in the Controller.</w:t>
      </w:r>
    </w:p>
    <w:p w14:paraId="0FB694F7" w14:textId="77777777" w:rsidR="00E325DB" w:rsidRDefault="00E325DB" w:rsidP="00DF27E4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55650FEC" w14:textId="77777777" w:rsidR="00E325DB" w:rsidRDefault="00E325DB" w:rsidP="00DF27E4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2120A2B5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color w:val="0000FF"/>
          <w:lang w:val="en-IN"/>
        </w:rPr>
        <w:t>var</w:t>
      </w:r>
      <w:r>
        <w:rPr>
          <w:lang w:val="en-IN"/>
        </w:rPr>
        <w:t xml:space="preserve"> app = </w:t>
      </w:r>
      <w:proofErr w:type="spellStart"/>
      <w:proofErr w:type="gramStart"/>
      <w:r>
        <w:rPr>
          <w:lang w:val="en-IN"/>
        </w:rPr>
        <w:t>builder.Build</w:t>
      </w:r>
      <w:proofErr w:type="spellEnd"/>
      <w:proofErr w:type="gramEnd"/>
      <w:r>
        <w:rPr>
          <w:lang w:val="en-IN"/>
        </w:rPr>
        <w:t>();</w:t>
      </w:r>
    </w:p>
    <w:p w14:paraId="7C0EC8A6" w14:textId="77777777" w:rsidR="00E325DB" w:rsidRDefault="00E325DB" w:rsidP="00891748">
      <w:pPr>
        <w:pStyle w:val="Graphic"/>
        <w:ind w:left="2160"/>
        <w:rPr>
          <w:lang w:val="en-IN"/>
        </w:rPr>
      </w:pPr>
    </w:p>
    <w:p w14:paraId="5E3492C5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color w:val="008000"/>
          <w:lang w:val="en-IN"/>
        </w:rPr>
        <w:t>// Configure the HTTP request pipeline.</w:t>
      </w:r>
    </w:p>
    <w:p w14:paraId="21EF832F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color w:val="0000FF"/>
          <w:lang w:val="en-IN"/>
        </w:rPr>
        <w:t>if</w:t>
      </w:r>
      <w:r>
        <w:rPr>
          <w:lang w:val="en-IN"/>
        </w:rPr>
        <w:t xml:space="preserve"> (</w:t>
      </w:r>
      <w:proofErr w:type="spellStart"/>
      <w:proofErr w:type="gramStart"/>
      <w:r>
        <w:rPr>
          <w:lang w:val="en-IN"/>
        </w:rPr>
        <w:t>app.Environment.IsDevelopment</w:t>
      </w:r>
      <w:proofErr w:type="spellEnd"/>
      <w:proofErr w:type="gramEnd"/>
      <w:r>
        <w:rPr>
          <w:lang w:val="en-IN"/>
        </w:rPr>
        <w:t>())</w:t>
      </w:r>
    </w:p>
    <w:p w14:paraId="7C885FF6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lang w:val="en-IN"/>
        </w:rPr>
        <w:t>{</w:t>
      </w:r>
    </w:p>
    <w:p w14:paraId="16D661EC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app.UseSwagger</w:t>
      </w:r>
      <w:proofErr w:type="spellEnd"/>
      <w:proofErr w:type="gramEnd"/>
      <w:r>
        <w:rPr>
          <w:lang w:val="en-IN"/>
        </w:rPr>
        <w:t>();</w:t>
      </w:r>
    </w:p>
    <w:p w14:paraId="39775075" w14:textId="77777777" w:rsidR="00E325DB" w:rsidRDefault="00E325DB" w:rsidP="00891748">
      <w:pPr>
        <w:pStyle w:val="Graphic"/>
        <w:ind w:left="2160"/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app.UseSwaggerUI</w:t>
      </w:r>
      <w:proofErr w:type="spellEnd"/>
      <w:proofErr w:type="gramEnd"/>
      <w:r>
        <w:rPr>
          <w:lang w:val="en-IN"/>
        </w:rPr>
        <w:t>();</w:t>
      </w:r>
    </w:p>
    <w:p w14:paraId="6A1F20DE" w14:textId="371C370A" w:rsidR="00E325DB" w:rsidRDefault="00E325DB" w:rsidP="00891748">
      <w:pPr>
        <w:pStyle w:val="Graphic"/>
        <w:ind w:left="2160"/>
        <w:rPr>
          <w:lang w:val="en-IN"/>
        </w:rPr>
      </w:pPr>
      <w:r>
        <w:rPr>
          <w:lang w:val="en-IN"/>
        </w:rPr>
        <w:t>}</w:t>
      </w:r>
    </w:p>
    <w:p w14:paraId="7300DA19" w14:textId="02BBD68A" w:rsidR="00E325DB" w:rsidRDefault="00E325DB" w:rsidP="00DF27E4">
      <w:pPr>
        <w:autoSpaceDE w:val="0"/>
        <w:autoSpaceDN w:val="0"/>
        <w:adjustRightInd w:val="0"/>
        <w:spacing w:after="0" w:line="360" w:lineRule="auto"/>
        <w:jc w:val="left"/>
        <w:rPr>
          <w:rFonts w:ascii="Cascadia Mono" w:hAnsi="Cascadia Mono" w:cs="Cascadia Mono"/>
          <w:color w:val="000000"/>
          <w:sz w:val="19"/>
          <w:szCs w:val="19"/>
          <w:lang w:val="en-IN"/>
        </w:rPr>
      </w:pPr>
    </w:p>
    <w:p w14:paraId="7B221D82" w14:textId="3E9A7181" w:rsidR="00E325DB" w:rsidRDefault="00647966" w:rsidP="00DF27E4">
      <w:pPr>
        <w:autoSpaceDE w:val="0"/>
        <w:autoSpaceDN w:val="0"/>
        <w:adjustRightInd w:val="0"/>
        <w:spacing w:after="0" w:line="360" w:lineRule="auto"/>
        <w:jc w:val="left"/>
      </w:pPr>
      <w:r w:rsidRPr="00647966">
        <w:rPr>
          <w:noProof/>
        </w:rPr>
        <w:drawing>
          <wp:inline distT="0" distB="0" distL="0" distR="0" wp14:anchorId="5C31DF13" wp14:editId="625DABF3">
            <wp:extent cx="5943600" cy="2643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2EBD" w14:textId="366AF070" w:rsidR="00647966" w:rsidRDefault="00647966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3F96C21E" w14:textId="15A1D30A" w:rsidR="00647966" w:rsidRDefault="00647966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7C29EDD0" w14:textId="1846FBDF" w:rsidR="00647966" w:rsidRDefault="00647966" w:rsidP="00DF27E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left"/>
      </w:pPr>
      <w:r>
        <w:lastRenderedPageBreak/>
        <w:t>After building</w:t>
      </w:r>
      <w:r w:rsidR="00EB0D4B">
        <w:t>,</w:t>
      </w:r>
      <w:r>
        <w:t xml:space="preserve"> this page will be </w:t>
      </w:r>
      <w:r w:rsidR="003068F6">
        <w:t>opened</w:t>
      </w:r>
      <w:r>
        <w:t xml:space="preserve"> which contains all the methods you have implemented.</w:t>
      </w:r>
    </w:p>
    <w:p w14:paraId="049B661D" w14:textId="5C710D8D" w:rsidR="006F1510" w:rsidRDefault="00647966" w:rsidP="00DF27E4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jc w:val="left"/>
      </w:pPr>
      <w:r>
        <w:t>Here you can test all your methods.</w:t>
      </w:r>
    </w:p>
    <w:p w14:paraId="112ADD21" w14:textId="3471E6F9" w:rsidR="006F1510" w:rsidRDefault="006F1510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10B6A9D7" w14:textId="4A9E463E" w:rsidR="006F1510" w:rsidRDefault="006F1510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34F987A6" w14:textId="63D5BDF3" w:rsidR="006F1510" w:rsidRDefault="006F1510" w:rsidP="00DF27E4">
      <w:pPr>
        <w:autoSpaceDE w:val="0"/>
        <w:autoSpaceDN w:val="0"/>
        <w:adjustRightInd w:val="0"/>
        <w:spacing w:after="0" w:line="360" w:lineRule="auto"/>
        <w:jc w:val="left"/>
      </w:pPr>
    </w:p>
    <w:p w14:paraId="19E4FA88" w14:textId="01475A55" w:rsidR="006F1510" w:rsidRDefault="006F1510" w:rsidP="00DF27E4">
      <w:pPr>
        <w:pStyle w:val="Heading1"/>
        <w:spacing w:line="360" w:lineRule="auto"/>
      </w:pPr>
      <w:r>
        <w:t>configure mongo db atlas</w:t>
      </w:r>
    </w:p>
    <w:p w14:paraId="2961117F" w14:textId="3185C610" w:rsidR="006F1510" w:rsidRDefault="006F1510" w:rsidP="00DF27E4">
      <w:pPr>
        <w:pStyle w:val="ListParagraph"/>
        <w:numPr>
          <w:ilvl w:val="0"/>
          <w:numId w:val="13"/>
        </w:numPr>
        <w:spacing w:line="360" w:lineRule="auto"/>
      </w:pPr>
      <w:r>
        <w:t>Create an account and login into MongoDB Atlas.</w:t>
      </w:r>
    </w:p>
    <w:p w14:paraId="740C1885" w14:textId="52BD825B" w:rsidR="006F1510" w:rsidRDefault="006F1510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Select New Project </w:t>
      </w:r>
    </w:p>
    <w:p w14:paraId="4B3EB15A" w14:textId="6F5D4324" w:rsidR="006F1510" w:rsidRDefault="00B828BF" w:rsidP="00DF27E4">
      <w:pPr>
        <w:pStyle w:val="ListParagraph"/>
        <w:numPr>
          <w:ilvl w:val="0"/>
          <w:numId w:val="13"/>
        </w:numPr>
        <w:spacing w:line="360" w:lineRule="auto"/>
      </w:pPr>
      <w:r>
        <w:t>Enter the Project Name</w:t>
      </w:r>
      <w:r w:rsidR="007B11B9">
        <w:t>,</w:t>
      </w:r>
      <w:r>
        <w:t xml:space="preserve"> Project Owner, Member details and select Create Project.</w:t>
      </w:r>
    </w:p>
    <w:p w14:paraId="03FB2C89" w14:textId="55E8324D" w:rsidR="00B828BF" w:rsidRDefault="00B828BF" w:rsidP="00DF27E4">
      <w:pPr>
        <w:pStyle w:val="ListParagraph"/>
        <w:spacing w:line="360" w:lineRule="auto"/>
      </w:pPr>
    </w:p>
    <w:p w14:paraId="47DE8618" w14:textId="4FAF5A1E" w:rsidR="00B828BF" w:rsidRDefault="00B828BF" w:rsidP="00DF27E4">
      <w:pPr>
        <w:pStyle w:val="ListParagraph"/>
        <w:spacing w:line="360" w:lineRule="auto"/>
      </w:pPr>
      <w:r w:rsidRPr="00B828BF">
        <w:rPr>
          <w:noProof/>
        </w:rPr>
        <w:drawing>
          <wp:inline distT="0" distB="0" distL="0" distR="0" wp14:anchorId="4080AE38" wp14:editId="01CDCFF3">
            <wp:extent cx="5943600" cy="233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1DA0" w14:textId="327A3CBF" w:rsidR="00B828BF" w:rsidRDefault="00B828BF" w:rsidP="00DF27E4">
      <w:pPr>
        <w:pStyle w:val="ListParagraph"/>
        <w:spacing w:line="360" w:lineRule="auto"/>
      </w:pPr>
    </w:p>
    <w:p w14:paraId="16793904" w14:textId="508D75BD" w:rsidR="00B828BF" w:rsidRDefault="00B828BF" w:rsidP="00DF27E4">
      <w:pPr>
        <w:pStyle w:val="ListParagraph"/>
        <w:numPr>
          <w:ilvl w:val="0"/>
          <w:numId w:val="13"/>
        </w:numPr>
        <w:spacing w:line="360" w:lineRule="auto"/>
      </w:pPr>
      <w:r>
        <w:t>After creating the Project, Select the Build a Database Button.</w:t>
      </w:r>
    </w:p>
    <w:p w14:paraId="5DEAC58D" w14:textId="7D3AEB66" w:rsidR="00B828BF" w:rsidRDefault="00B828BF" w:rsidP="00DF27E4">
      <w:pPr>
        <w:spacing w:line="360" w:lineRule="auto"/>
      </w:pPr>
    </w:p>
    <w:p w14:paraId="58659D17" w14:textId="338FEC29" w:rsidR="00B828BF" w:rsidRDefault="00B828BF" w:rsidP="00DF27E4">
      <w:pPr>
        <w:spacing w:line="360" w:lineRule="auto"/>
      </w:pPr>
      <w:r w:rsidRPr="00B828BF">
        <w:rPr>
          <w:noProof/>
        </w:rPr>
        <w:lastRenderedPageBreak/>
        <w:drawing>
          <wp:inline distT="0" distB="0" distL="0" distR="0" wp14:anchorId="24285EF8" wp14:editId="1841E8E2">
            <wp:extent cx="5943600" cy="2620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B45E" w14:textId="77777777" w:rsidR="00B828BF" w:rsidRDefault="00B828BF" w:rsidP="00DF27E4">
      <w:pPr>
        <w:spacing w:line="360" w:lineRule="auto"/>
      </w:pPr>
    </w:p>
    <w:p w14:paraId="4A618629" w14:textId="7098D4B1" w:rsidR="00B828BF" w:rsidRDefault="00B828BF" w:rsidP="00DF27E4">
      <w:pPr>
        <w:pStyle w:val="ListParagraph"/>
        <w:numPr>
          <w:ilvl w:val="0"/>
          <w:numId w:val="13"/>
        </w:numPr>
        <w:spacing w:line="360" w:lineRule="auto"/>
      </w:pPr>
      <w:r>
        <w:t>Select the Shared version which is free.</w:t>
      </w:r>
    </w:p>
    <w:p w14:paraId="32248735" w14:textId="7D5B9E3D" w:rsidR="00B828BF" w:rsidRDefault="00B828BF" w:rsidP="00DF27E4">
      <w:pPr>
        <w:spacing w:line="360" w:lineRule="auto"/>
      </w:pPr>
      <w:r w:rsidRPr="00B828BF">
        <w:rPr>
          <w:noProof/>
        </w:rPr>
        <w:drawing>
          <wp:inline distT="0" distB="0" distL="0" distR="0" wp14:anchorId="35EAC344" wp14:editId="2C420F8F">
            <wp:extent cx="5943600" cy="2256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A54" w14:textId="2BABBF36" w:rsidR="00B828BF" w:rsidRDefault="00B828BF" w:rsidP="00DF27E4">
      <w:pPr>
        <w:spacing w:line="360" w:lineRule="auto"/>
      </w:pPr>
    </w:p>
    <w:p w14:paraId="76D33429" w14:textId="318BA843" w:rsidR="00B828BF" w:rsidRDefault="00B828BF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Enter the Cluster name. </w:t>
      </w:r>
      <w:r w:rsidR="00FE64E0">
        <w:t xml:space="preserve">Shared Cluster in MongoDB means collection of </w:t>
      </w:r>
      <w:proofErr w:type="gramStart"/>
      <w:r w:rsidR="00FE64E0">
        <w:t>database</w:t>
      </w:r>
      <w:proofErr w:type="gramEnd"/>
      <w:r w:rsidR="00FE64E0">
        <w:t xml:space="preserve"> distributed across many servers in order to maintain the horizontal scalability and better performance in read and write operations. Select Create Cluster.</w:t>
      </w:r>
    </w:p>
    <w:p w14:paraId="39FCBA3F" w14:textId="55C2DFE4" w:rsidR="00FE64E0" w:rsidRDefault="00FE64E0" w:rsidP="00DF27E4">
      <w:pPr>
        <w:spacing w:line="360" w:lineRule="auto"/>
        <w:ind w:left="360"/>
      </w:pPr>
      <w:r w:rsidRPr="00FE64E0">
        <w:rPr>
          <w:noProof/>
        </w:rPr>
        <w:lastRenderedPageBreak/>
        <w:drawing>
          <wp:inline distT="0" distB="0" distL="0" distR="0" wp14:anchorId="371191EF" wp14:editId="1B0E2F92">
            <wp:extent cx="6006353" cy="212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0138" cy="213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798" w14:textId="0B741CED" w:rsidR="00FE64E0" w:rsidRDefault="00FE64E0" w:rsidP="00DF27E4">
      <w:pPr>
        <w:spacing w:line="360" w:lineRule="auto"/>
        <w:ind w:left="360"/>
      </w:pPr>
    </w:p>
    <w:p w14:paraId="00866740" w14:textId="46CEEF06" w:rsidR="00FE64E0" w:rsidRDefault="00FE64E0" w:rsidP="00DF27E4">
      <w:pPr>
        <w:pStyle w:val="ListParagraph"/>
        <w:numPr>
          <w:ilvl w:val="0"/>
          <w:numId w:val="13"/>
        </w:numPr>
        <w:spacing w:line="360" w:lineRule="auto"/>
      </w:pPr>
      <w:r>
        <w:t>Create a new user by entering the Username and Password.</w:t>
      </w:r>
    </w:p>
    <w:p w14:paraId="0BB4A6F4" w14:textId="3A705230" w:rsidR="00FE64E0" w:rsidRDefault="00FE64E0" w:rsidP="00DF27E4">
      <w:pPr>
        <w:spacing w:line="360" w:lineRule="auto"/>
        <w:ind w:left="360"/>
      </w:pPr>
      <w:r w:rsidRPr="00FE64E0">
        <w:rPr>
          <w:noProof/>
        </w:rPr>
        <w:drawing>
          <wp:inline distT="0" distB="0" distL="0" distR="0" wp14:anchorId="218B4323" wp14:editId="60305D18">
            <wp:extent cx="5943600" cy="257873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C792" w14:textId="65ADCE21" w:rsidR="00FE64E0" w:rsidRDefault="00FE64E0" w:rsidP="00DF27E4">
      <w:pPr>
        <w:spacing w:line="360" w:lineRule="auto"/>
        <w:ind w:left="360"/>
      </w:pPr>
    </w:p>
    <w:p w14:paraId="4E12B6C2" w14:textId="7073860B" w:rsidR="00FE64E0" w:rsidRDefault="00FE64E0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Select the My Local Environment and Enter </w:t>
      </w:r>
      <w:r w:rsidRPr="00FE64E0">
        <w:rPr>
          <w:b/>
          <w:bCs/>
        </w:rPr>
        <w:t>0.0.0.0</w:t>
      </w:r>
      <w:r>
        <w:rPr>
          <w:b/>
          <w:bCs/>
        </w:rPr>
        <w:t xml:space="preserve"> </w:t>
      </w:r>
      <w:r>
        <w:t>in the IP Address field and select Add Entry. It means</w:t>
      </w:r>
      <w:r w:rsidR="001E5D17">
        <w:t xml:space="preserve"> it will </w:t>
      </w:r>
      <w:proofErr w:type="gramStart"/>
      <w:r w:rsidR="001E5D17">
        <w:t xml:space="preserve">allow </w:t>
      </w:r>
      <w:r>
        <w:t xml:space="preserve"> the</w:t>
      </w:r>
      <w:proofErr w:type="gramEnd"/>
      <w:r>
        <w:t xml:space="preserve"> request</w:t>
      </w:r>
      <w:r w:rsidR="006E5F6B">
        <w:t xml:space="preserve">s </w:t>
      </w:r>
      <w:r>
        <w:t>coming from any IP Address.</w:t>
      </w:r>
    </w:p>
    <w:p w14:paraId="6CC54111" w14:textId="12F747E8" w:rsidR="00B33D67" w:rsidRDefault="00B33D67" w:rsidP="00B33D67">
      <w:pPr>
        <w:spacing w:line="360" w:lineRule="auto"/>
      </w:pPr>
    </w:p>
    <w:p w14:paraId="338E5BA2" w14:textId="775E3336" w:rsidR="00EC23AE" w:rsidRDefault="00EC23AE" w:rsidP="00B33D67">
      <w:pPr>
        <w:spacing w:line="360" w:lineRule="auto"/>
      </w:pPr>
    </w:p>
    <w:p w14:paraId="73DF84E4" w14:textId="77777777" w:rsidR="00EC23AE" w:rsidRDefault="00EC23AE" w:rsidP="00B33D67">
      <w:pPr>
        <w:spacing w:line="360" w:lineRule="auto"/>
      </w:pPr>
    </w:p>
    <w:p w14:paraId="474AB006" w14:textId="610040B2" w:rsidR="00B33D67" w:rsidRDefault="00B33D67" w:rsidP="00B33D67">
      <w:pPr>
        <w:pStyle w:val="Heading2"/>
      </w:pPr>
      <w:r>
        <w:lastRenderedPageBreak/>
        <w:t>How to get Connection String</w:t>
      </w:r>
    </w:p>
    <w:p w14:paraId="61BECC0C" w14:textId="77777777" w:rsidR="00B33D67" w:rsidRPr="00B33D67" w:rsidRDefault="00B33D67" w:rsidP="00B33D67"/>
    <w:p w14:paraId="2A065DA6" w14:textId="7BA1373B" w:rsidR="00FE64E0" w:rsidRDefault="00763516" w:rsidP="00DF27E4">
      <w:pPr>
        <w:spacing w:line="360" w:lineRule="auto"/>
        <w:ind w:left="360"/>
      </w:pPr>
      <w:r w:rsidRPr="00763516">
        <w:rPr>
          <w:noProof/>
        </w:rPr>
        <w:drawing>
          <wp:inline distT="0" distB="0" distL="0" distR="0" wp14:anchorId="7EBF4419" wp14:editId="21DA72B6">
            <wp:extent cx="5943600" cy="2272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D7F4" w14:textId="50F99FDB" w:rsidR="00D21D53" w:rsidRDefault="00D21D53" w:rsidP="00DF27E4">
      <w:pPr>
        <w:spacing w:line="360" w:lineRule="auto"/>
        <w:ind w:left="360"/>
      </w:pPr>
    </w:p>
    <w:p w14:paraId="137663E9" w14:textId="3977449D" w:rsidR="00D21D53" w:rsidRDefault="00D21D53" w:rsidP="00DF27E4">
      <w:pPr>
        <w:pStyle w:val="ListParagraph"/>
        <w:numPr>
          <w:ilvl w:val="0"/>
          <w:numId w:val="13"/>
        </w:numPr>
        <w:spacing w:line="360" w:lineRule="auto"/>
      </w:pPr>
      <w:r>
        <w:t>Select the</w:t>
      </w:r>
      <w:r w:rsidRPr="00D21D53">
        <w:rPr>
          <w:b/>
          <w:bCs/>
        </w:rPr>
        <w:t xml:space="preserve"> Connect</w:t>
      </w:r>
      <w:r>
        <w:t xml:space="preserve"> and it will show all the possible ways to connect your database to the API.</w:t>
      </w:r>
    </w:p>
    <w:p w14:paraId="735783DE" w14:textId="76DED269" w:rsidR="00D21D53" w:rsidRDefault="00D21D53" w:rsidP="00DF27E4">
      <w:pPr>
        <w:spacing w:line="360" w:lineRule="auto"/>
        <w:ind w:left="360"/>
      </w:pPr>
    </w:p>
    <w:p w14:paraId="5D3AEB8F" w14:textId="2F8FFFE5" w:rsidR="00D21D53" w:rsidRDefault="00D21D53" w:rsidP="00DF27E4">
      <w:pPr>
        <w:spacing w:line="360" w:lineRule="auto"/>
        <w:ind w:left="360"/>
      </w:pPr>
      <w:r w:rsidRPr="00D21D53">
        <w:rPr>
          <w:noProof/>
        </w:rPr>
        <w:drawing>
          <wp:inline distT="0" distB="0" distL="0" distR="0" wp14:anchorId="5204AD12" wp14:editId="6D13E8B0">
            <wp:extent cx="5943600" cy="2801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CB42" w14:textId="637A7F5C" w:rsidR="00D21D53" w:rsidRDefault="00D21D53" w:rsidP="00DF27E4">
      <w:pPr>
        <w:spacing w:line="360" w:lineRule="auto"/>
        <w:ind w:left="360"/>
      </w:pPr>
    </w:p>
    <w:p w14:paraId="6D74EB33" w14:textId="5A3FDABD" w:rsidR="00D21D53" w:rsidRDefault="00D21D53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Select the second option </w:t>
      </w:r>
      <w:r w:rsidRPr="00D21D53">
        <w:rPr>
          <w:b/>
          <w:bCs/>
        </w:rPr>
        <w:t xml:space="preserve">Connect your </w:t>
      </w:r>
      <w:proofErr w:type="gramStart"/>
      <w:r w:rsidRPr="00D21D53">
        <w:rPr>
          <w:b/>
          <w:bCs/>
        </w:rPr>
        <w:t>Application</w:t>
      </w:r>
      <w:proofErr w:type="gramEnd"/>
      <w:r>
        <w:t>.</w:t>
      </w:r>
    </w:p>
    <w:p w14:paraId="5EB761CB" w14:textId="77777777" w:rsidR="00B33D67" w:rsidRDefault="00B33D67" w:rsidP="00B33D67">
      <w:pPr>
        <w:spacing w:line="360" w:lineRule="auto"/>
      </w:pPr>
    </w:p>
    <w:p w14:paraId="52DED246" w14:textId="60F43F39" w:rsidR="00763516" w:rsidRDefault="0007249B" w:rsidP="00DF27E4">
      <w:pPr>
        <w:spacing w:line="360" w:lineRule="auto"/>
        <w:ind w:left="360"/>
      </w:pPr>
      <w:r>
        <w:rPr>
          <w:noProof/>
        </w:rPr>
        <w:lastRenderedPageBreak/>
        <w:drawing>
          <wp:inline distT="0" distB="0" distL="0" distR="0" wp14:anchorId="152A4BBF" wp14:editId="08FB8CB1">
            <wp:extent cx="5943905" cy="378479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1079" w14:textId="5BD8CA12" w:rsidR="00D21D53" w:rsidRDefault="00D21D53" w:rsidP="00DF27E4">
      <w:pPr>
        <w:spacing w:line="360" w:lineRule="auto"/>
        <w:ind w:left="360"/>
      </w:pPr>
    </w:p>
    <w:p w14:paraId="26CD05C2" w14:textId="514F9C18" w:rsidR="00D21D53" w:rsidRDefault="00D21D53" w:rsidP="00DF27E4">
      <w:pPr>
        <w:pStyle w:val="ListParagraph"/>
        <w:numPr>
          <w:ilvl w:val="0"/>
          <w:numId w:val="13"/>
        </w:numPr>
        <w:spacing w:line="360" w:lineRule="auto"/>
      </w:pPr>
      <w:r>
        <w:t>Select the Driver (C#/.NET) and the version</w:t>
      </w:r>
      <w:r w:rsidR="00E51F44">
        <w:t>.</w:t>
      </w:r>
      <w:r>
        <w:t xml:space="preserve"> </w:t>
      </w:r>
      <w:r w:rsidR="00E51F44">
        <w:t>C</w:t>
      </w:r>
      <w:r>
        <w:t xml:space="preserve">opy the Connection String and paste it in the </w:t>
      </w:r>
      <w:proofErr w:type="spellStart"/>
      <w:proofErr w:type="gramStart"/>
      <w:r>
        <w:t>appsettings.json</w:t>
      </w:r>
      <w:proofErr w:type="spellEnd"/>
      <w:proofErr w:type="gramEnd"/>
      <w:r>
        <w:t>.</w:t>
      </w:r>
    </w:p>
    <w:p w14:paraId="3CFFE2A6" w14:textId="77777777" w:rsidR="00B33D67" w:rsidRDefault="00B33D67" w:rsidP="00B33D67">
      <w:pPr>
        <w:spacing w:line="360" w:lineRule="auto"/>
      </w:pPr>
    </w:p>
    <w:p w14:paraId="5BDBE643" w14:textId="3D46E4EE" w:rsidR="00B33D67" w:rsidRDefault="00B33D67" w:rsidP="00B33D67">
      <w:pPr>
        <w:pStyle w:val="Heading2"/>
      </w:pPr>
      <w:r>
        <w:t>Create Database:</w:t>
      </w:r>
    </w:p>
    <w:p w14:paraId="25053048" w14:textId="77777777" w:rsidR="00D21D53" w:rsidRDefault="00D21D53" w:rsidP="00DF27E4">
      <w:pPr>
        <w:spacing w:line="360" w:lineRule="auto"/>
      </w:pPr>
    </w:p>
    <w:p w14:paraId="3E92FC11" w14:textId="7821C046" w:rsidR="009E649F" w:rsidRPr="00360176" w:rsidRDefault="00763516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Now the Cluster and the user is created. </w:t>
      </w:r>
      <w:proofErr w:type="gramStart"/>
      <w:r>
        <w:t>Next</w:t>
      </w:r>
      <w:proofErr w:type="gramEnd"/>
      <w:r>
        <w:t xml:space="preserve"> we have to Add our Database configuration. For that Select </w:t>
      </w:r>
      <w:r w:rsidRPr="00763516">
        <w:rPr>
          <w:b/>
          <w:bCs/>
        </w:rPr>
        <w:t>Browse Collections -&gt; Add My Own Data</w:t>
      </w:r>
      <w:r w:rsidR="009E649F">
        <w:rPr>
          <w:b/>
          <w:bCs/>
        </w:rPr>
        <w:t>.</w:t>
      </w:r>
    </w:p>
    <w:p w14:paraId="41DA2668" w14:textId="09A84721" w:rsidR="00360176" w:rsidRDefault="00360176" w:rsidP="00DF27E4">
      <w:pPr>
        <w:spacing w:line="360" w:lineRule="auto"/>
        <w:ind w:left="360"/>
      </w:pPr>
      <w:r w:rsidRPr="00360176">
        <w:rPr>
          <w:noProof/>
        </w:rPr>
        <w:lastRenderedPageBreak/>
        <w:drawing>
          <wp:inline distT="0" distB="0" distL="0" distR="0" wp14:anchorId="0B91F7E0" wp14:editId="4057F6EA">
            <wp:extent cx="5943600" cy="2592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617B" w14:textId="575170C4" w:rsidR="00360176" w:rsidRDefault="00360176" w:rsidP="00DF27E4">
      <w:pPr>
        <w:spacing w:line="360" w:lineRule="auto"/>
        <w:ind w:left="360"/>
      </w:pPr>
    </w:p>
    <w:p w14:paraId="6A5FFB2C" w14:textId="46370EA8" w:rsidR="00360176" w:rsidRPr="009E649F" w:rsidRDefault="00360176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Enter the Database Name an Collection Name which we have given in the </w:t>
      </w:r>
      <w:proofErr w:type="spellStart"/>
      <w:r>
        <w:t>app.</w:t>
      </w:r>
      <w:proofErr w:type="gramStart"/>
      <w:r>
        <w:t>settings.json</w:t>
      </w:r>
      <w:proofErr w:type="spellEnd"/>
      <w:proofErr w:type="gramEnd"/>
      <w:r>
        <w:t xml:space="preserve"> while configuring the Database settings.</w:t>
      </w:r>
    </w:p>
    <w:p w14:paraId="6D9189A4" w14:textId="52E0FE84" w:rsidR="006447D5" w:rsidRDefault="006447D5" w:rsidP="00B33D67">
      <w:pPr>
        <w:spacing w:line="360" w:lineRule="auto"/>
        <w:ind w:left="360"/>
      </w:pPr>
      <w:r w:rsidRPr="006447D5">
        <w:rPr>
          <w:noProof/>
        </w:rPr>
        <w:drawing>
          <wp:inline distT="0" distB="0" distL="0" distR="0" wp14:anchorId="307FFEB7" wp14:editId="39A26DA0">
            <wp:extent cx="5943600" cy="2252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9F1" w14:textId="10DFFAB2" w:rsidR="00D21D53" w:rsidRDefault="006447D5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Now the </w:t>
      </w:r>
      <w:proofErr w:type="spellStart"/>
      <w:r>
        <w:t>UsersDB</w:t>
      </w:r>
      <w:proofErr w:type="spellEnd"/>
      <w:r>
        <w:t xml:space="preserve"> is created with Collection Users.</w:t>
      </w:r>
    </w:p>
    <w:p w14:paraId="7CCA1969" w14:textId="2BD57BD5" w:rsidR="006447D5" w:rsidRDefault="006447D5" w:rsidP="00DF27E4">
      <w:pPr>
        <w:pStyle w:val="ListParagraph"/>
        <w:numPr>
          <w:ilvl w:val="0"/>
          <w:numId w:val="13"/>
        </w:numPr>
        <w:spacing w:line="360" w:lineRule="auto"/>
      </w:pPr>
      <w:r>
        <w:t xml:space="preserve">You can </w:t>
      </w:r>
      <w:r w:rsidR="00706574">
        <w:t xml:space="preserve">either </w:t>
      </w:r>
      <w:r>
        <w:t>manually insert the data o</w:t>
      </w:r>
      <w:r w:rsidR="00706574">
        <w:t>r</w:t>
      </w:r>
      <w:r>
        <w:t xml:space="preserve"> you can use the Swagger to do the CRUD operations.</w:t>
      </w:r>
    </w:p>
    <w:p w14:paraId="0EFBD2A4" w14:textId="7451546F" w:rsidR="006447D5" w:rsidRDefault="006447D5" w:rsidP="00DF27E4">
      <w:pPr>
        <w:spacing w:line="360" w:lineRule="auto"/>
        <w:ind w:left="360"/>
      </w:pPr>
    </w:p>
    <w:p w14:paraId="6F211FA1" w14:textId="0FDAFE55" w:rsidR="006447D5" w:rsidRDefault="006447D5" w:rsidP="00DF27E4">
      <w:pPr>
        <w:spacing w:line="360" w:lineRule="auto"/>
        <w:ind w:left="360"/>
      </w:pPr>
      <w:r w:rsidRPr="006447D5">
        <w:rPr>
          <w:noProof/>
        </w:rPr>
        <w:lastRenderedPageBreak/>
        <w:drawing>
          <wp:inline distT="0" distB="0" distL="0" distR="0" wp14:anchorId="3CAA6394" wp14:editId="37032CD0">
            <wp:extent cx="5943600" cy="20618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364" w14:textId="5E63BC3A" w:rsidR="006447D5" w:rsidRDefault="006447D5" w:rsidP="00DF27E4">
      <w:pPr>
        <w:spacing w:line="360" w:lineRule="auto"/>
        <w:ind w:left="360"/>
      </w:pPr>
    </w:p>
    <w:p w14:paraId="3338E24D" w14:textId="4C50417D" w:rsidR="006447D5" w:rsidRDefault="006447D5" w:rsidP="00DF27E4">
      <w:pPr>
        <w:pStyle w:val="ListParagraph"/>
        <w:numPr>
          <w:ilvl w:val="0"/>
          <w:numId w:val="13"/>
        </w:numPr>
        <w:spacing w:line="360" w:lineRule="auto"/>
      </w:pPr>
      <w:r>
        <w:t>One user is added to the database successfully. You can also Edit, Delete and Read all the data in the database.</w:t>
      </w:r>
    </w:p>
    <w:p w14:paraId="3DED3360" w14:textId="2EE7760C" w:rsidR="00DC4932" w:rsidRDefault="00DC4932" w:rsidP="00DC4932">
      <w:pPr>
        <w:spacing w:line="360" w:lineRule="auto"/>
      </w:pPr>
    </w:p>
    <w:p w14:paraId="00A887CD" w14:textId="5C6E63FD" w:rsidR="00DC4932" w:rsidRDefault="00DC4932" w:rsidP="00DC4932">
      <w:pPr>
        <w:spacing w:line="360" w:lineRule="auto"/>
      </w:pPr>
    </w:p>
    <w:p w14:paraId="11FEDAAC" w14:textId="2BC68E0A" w:rsidR="00DC4932" w:rsidRDefault="00DC4932" w:rsidP="00DC4932">
      <w:pPr>
        <w:pStyle w:val="Heading1"/>
      </w:pPr>
      <w:r>
        <w:t>conclusion</w:t>
      </w:r>
    </w:p>
    <w:p w14:paraId="7DCE66CF" w14:textId="3D6FF134" w:rsidR="000647EA" w:rsidRDefault="0007249B" w:rsidP="00DC4932">
      <w:r>
        <w:tab/>
      </w:r>
      <w:r w:rsidR="00854D8A">
        <w:t>In this document, we have seen how to create the .NET web API project in visual studio</w:t>
      </w:r>
      <w:r w:rsidR="001D6841">
        <w:t xml:space="preserve"> and configure the database settings to connect the MongoDB.</w:t>
      </w:r>
      <w:r w:rsidR="00991370">
        <w:t xml:space="preserve"> Here we are using MongoD</w:t>
      </w:r>
      <w:r w:rsidR="009A4C36">
        <w:t>B</w:t>
      </w:r>
      <w:r w:rsidR="00991370">
        <w:t xml:space="preserve"> Atlas</w:t>
      </w:r>
      <w:r w:rsidR="009A4C36">
        <w:t xml:space="preserve">. We have seen how to create </w:t>
      </w:r>
      <w:r w:rsidR="004F0531">
        <w:t xml:space="preserve">shared cluster in MongoDB Atlas and create database user </w:t>
      </w:r>
      <w:proofErr w:type="gramStart"/>
      <w:r w:rsidR="004F0531">
        <w:t>and also</w:t>
      </w:r>
      <w:proofErr w:type="gramEnd"/>
      <w:r w:rsidR="004F0531">
        <w:t xml:space="preserve"> how to add </w:t>
      </w:r>
      <w:r w:rsidR="008524CD">
        <w:t xml:space="preserve">collections in it. </w:t>
      </w:r>
      <w:proofErr w:type="gramStart"/>
      <w:r w:rsidR="008524CD">
        <w:t>Finally</w:t>
      </w:r>
      <w:proofErr w:type="gramEnd"/>
      <w:r w:rsidR="008524CD">
        <w:t xml:space="preserve"> we have to copy the connection string and </w:t>
      </w:r>
      <w:r w:rsidR="000647EA">
        <w:t>connect to the API.</w:t>
      </w:r>
    </w:p>
    <w:p w14:paraId="4736B117" w14:textId="18349DFE" w:rsidR="000647EA" w:rsidRDefault="000647EA" w:rsidP="00DC4932"/>
    <w:p w14:paraId="359DDC8F" w14:textId="04233823" w:rsidR="000647EA" w:rsidRDefault="000647EA" w:rsidP="00DC4932"/>
    <w:p w14:paraId="562D568D" w14:textId="245E5623" w:rsidR="000647EA" w:rsidRDefault="000647EA" w:rsidP="00DC4932"/>
    <w:p w14:paraId="4E5BF097" w14:textId="6D685EB2" w:rsidR="000647EA" w:rsidRPr="00DC4932" w:rsidRDefault="000647EA" w:rsidP="00DC4932"/>
    <w:p w14:paraId="033A67F6" w14:textId="1F572E56" w:rsidR="009E649F" w:rsidRDefault="009E649F" w:rsidP="00DF27E4">
      <w:pPr>
        <w:spacing w:line="360" w:lineRule="auto"/>
      </w:pPr>
    </w:p>
    <w:p w14:paraId="6E99588E" w14:textId="77777777" w:rsidR="009E649F" w:rsidRDefault="009E649F" w:rsidP="00DF27E4">
      <w:pPr>
        <w:spacing w:line="360" w:lineRule="auto"/>
      </w:pPr>
    </w:p>
    <w:p w14:paraId="37B18227" w14:textId="4AC6C70C" w:rsidR="00FE64E0" w:rsidRPr="006F1510" w:rsidRDefault="00FE64E0" w:rsidP="00DF27E4">
      <w:pPr>
        <w:spacing w:line="360" w:lineRule="auto"/>
      </w:pPr>
      <w:r>
        <w:t xml:space="preserve">     </w:t>
      </w:r>
    </w:p>
    <w:sectPr w:rsidR="00FE64E0" w:rsidRPr="006F1510" w:rsidSect="00B01BDC">
      <w:footerReference w:type="default" r:id="rId27"/>
      <w:type w:val="continuous"/>
      <w:pgSz w:w="12240" w:h="15840"/>
      <w:pgMar w:top="1440" w:right="1440" w:bottom="1440" w:left="1440" w:header="720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8CE89" w14:textId="77777777" w:rsidR="001A2107" w:rsidRDefault="001A2107" w:rsidP="00706D60">
      <w:r>
        <w:separator/>
      </w:r>
    </w:p>
  </w:endnote>
  <w:endnote w:type="continuationSeparator" w:id="0">
    <w:p w14:paraId="42D32E61" w14:textId="77777777" w:rsidR="001A2107" w:rsidRDefault="001A2107" w:rsidP="00706D60">
      <w:r>
        <w:continuationSeparator/>
      </w:r>
    </w:p>
  </w:endnote>
  <w:endnote w:type="continuationNotice" w:id="1">
    <w:p w14:paraId="3699B007" w14:textId="77777777" w:rsidR="001A2107" w:rsidRDefault="001A210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086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27D0A2" w14:textId="77777777" w:rsidR="00E653C0" w:rsidRDefault="00E653C0" w:rsidP="000C1A2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21919" w14:textId="77777777" w:rsidR="001A2107" w:rsidRDefault="001A2107" w:rsidP="00706D60">
      <w:r>
        <w:separator/>
      </w:r>
    </w:p>
  </w:footnote>
  <w:footnote w:type="continuationSeparator" w:id="0">
    <w:p w14:paraId="499AD387" w14:textId="77777777" w:rsidR="001A2107" w:rsidRDefault="001A2107" w:rsidP="00706D60">
      <w:r>
        <w:continuationSeparator/>
      </w:r>
    </w:p>
  </w:footnote>
  <w:footnote w:type="continuationNotice" w:id="1">
    <w:p w14:paraId="65CF0FC5" w14:textId="77777777" w:rsidR="001A2107" w:rsidRDefault="001A210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5CC83A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EE3089"/>
    <w:multiLevelType w:val="hybridMultilevel"/>
    <w:tmpl w:val="4CA497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47D66"/>
    <w:multiLevelType w:val="hybridMultilevel"/>
    <w:tmpl w:val="18CC96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6280A"/>
    <w:multiLevelType w:val="hybridMultilevel"/>
    <w:tmpl w:val="95E85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B48C4"/>
    <w:multiLevelType w:val="hybridMultilevel"/>
    <w:tmpl w:val="E84C60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04D4C"/>
    <w:multiLevelType w:val="hybridMultilevel"/>
    <w:tmpl w:val="0B66B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82406"/>
    <w:multiLevelType w:val="hybridMultilevel"/>
    <w:tmpl w:val="40427A9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812C9D"/>
    <w:multiLevelType w:val="hybridMultilevel"/>
    <w:tmpl w:val="967A4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9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04045A9"/>
    <w:multiLevelType w:val="hybridMultilevel"/>
    <w:tmpl w:val="620A88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72621A"/>
    <w:multiLevelType w:val="hybridMultilevel"/>
    <w:tmpl w:val="7C320F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A24396"/>
    <w:multiLevelType w:val="hybridMultilevel"/>
    <w:tmpl w:val="28ACC1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226488"/>
    <w:multiLevelType w:val="hybridMultilevel"/>
    <w:tmpl w:val="432682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BA09DB"/>
    <w:multiLevelType w:val="hybridMultilevel"/>
    <w:tmpl w:val="21088B86"/>
    <w:lvl w:ilvl="0" w:tplc="A55EA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91675732">
    <w:abstractNumId w:val="8"/>
  </w:num>
  <w:num w:numId="2" w16cid:durableId="542905615">
    <w:abstractNumId w:val="9"/>
  </w:num>
  <w:num w:numId="3" w16cid:durableId="237709474">
    <w:abstractNumId w:val="0"/>
  </w:num>
  <w:num w:numId="4" w16cid:durableId="1072777510">
    <w:abstractNumId w:val="2"/>
  </w:num>
  <w:num w:numId="5" w16cid:durableId="59251859">
    <w:abstractNumId w:val="10"/>
  </w:num>
  <w:num w:numId="6" w16cid:durableId="1432049270">
    <w:abstractNumId w:val="6"/>
  </w:num>
  <w:num w:numId="7" w16cid:durableId="1776708202">
    <w:abstractNumId w:val="5"/>
  </w:num>
  <w:num w:numId="8" w16cid:durableId="213548460">
    <w:abstractNumId w:val="12"/>
  </w:num>
  <w:num w:numId="9" w16cid:durableId="539826556">
    <w:abstractNumId w:val="14"/>
  </w:num>
  <w:num w:numId="10" w16cid:durableId="1942299237">
    <w:abstractNumId w:val="13"/>
  </w:num>
  <w:num w:numId="11" w16cid:durableId="1610237222">
    <w:abstractNumId w:val="4"/>
  </w:num>
  <w:num w:numId="12" w16cid:durableId="1934821501">
    <w:abstractNumId w:val="7"/>
  </w:num>
  <w:num w:numId="13" w16cid:durableId="1855223759">
    <w:abstractNumId w:val="1"/>
  </w:num>
  <w:num w:numId="14" w16cid:durableId="1951279826">
    <w:abstractNumId w:val="11"/>
  </w:num>
  <w:num w:numId="15" w16cid:durableId="817651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1"/>
    <w:rsid w:val="00020FC9"/>
    <w:rsid w:val="00030448"/>
    <w:rsid w:val="000411DF"/>
    <w:rsid w:val="000647EA"/>
    <w:rsid w:val="00067D99"/>
    <w:rsid w:val="0007249B"/>
    <w:rsid w:val="00073570"/>
    <w:rsid w:val="0008174B"/>
    <w:rsid w:val="000979E0"/>
    <w:rsid w:val="000B1245"/>
    <w:rsid w:val="000B5E2F"/>
    <w:rsid w:val="000C1A28"/>
    <w:rsid w:val="000C4481"/>
    <w:rsid w:val="00124A4D"/>
    <w:rsid w:val="00136DDD"/>
    <w:rsid w:val="001624D6"/>
    <w:rsid w:val="001624FF"/>
    <w:rsid w:val="00165112"/>
    <w:rsid w:val="00184A71"/>
    <w:rsid w:val="0019191C"/>
    <w:rsid w:val="001A0417"/>
    <w:rsid w:val="001A2107"/>
    <w:rsid w:val="001A70F2"/>
    <w:rsid w:val="001B41F0"/>
    <w:rsid w:val="001B6E4C"/>
    <w:rsid w:val="001D26E3"/>
    <w:rsid w:val="001D6841"/>
    <w:rsid w:val="001E5914"/>
    <w:rsid w:val="001E5D17"/>
    <w:rsid w:val="0022046C"/>
    <w:rsid w:val="002437EF"/>
    <w:rsid w:val="00263E93"/>
    <w:rsid w:val="00280650"/>
    <w:rsid w:val="002974C8"/>
    <w:rsid w:val="002B117F"/>
    <w:rsid w:val="002B5D98"/>
    <w:rsid w:val="002C5772"/>
    <w:rsid w:val="003068F6"/>
    <w:rsid w:val="003161E7"/>
    <w:rsid w:val="003412C7"/>
    <w:rsid w:val="003443FD"/>
    <w:rsid w:val="003554CD"/>
    <w:rsid w:val="00356EEE"/>
    <w:rsid w:val="00360176"/>
    <w:rsid w:val="0038773F"/>
    <w:rsid w:val="003A563E"/>
    <w:rsid w:val="003D1F18"/>
    <w:rsid w:val="003D357A"/>
    <w:rsid w:val="0040211A"/>
    <w:rsid w:val="00413FE7"/>
    <w:rsid w:val="00416074"/>
    <w:rsid w:val="00422963"/>
    <w:rsid w:val="00441D66"/>
    <w:rsid w:val="00444384"/>
    <w:rsid w:val="00444828"/>
    <w:rsid w:val="00451943"/>
    <w:rsid w:val="004960DE"/>
    <w:rsid w:val="00497899"/>
    <w:rsid w:val="004A6222"/>
    <w:rsid w:val="004C2A3F"/>
    <w:rsid w:val="004D25A0"/>
    <w:rsid w:val="004E1DD5"/>
    <w:rsid w:val="004F0531"/>
    <w:rsid w:val="004F392D"/>
    <w:rsid w:val="00500DAE"/>
    <w:rsid w:val="0054020C"/>
    <w:rsid w:val="005404D4"/>
    <w:rsid w:val="0054254B"/>
    <w:rsid w:val="00542F7A"/>
    <w:rsid w:val="00554B5A"/>
    <w:rsid w:val="00576B76"/>
    <w:rsid w:val="00586D8C"/>
    <w:rsid w:val="00587F8C"/>
    <w:rsid w:val="005A1B95"/>
    <w:rsid w:val="005A701B"/>
    <w:rsid w:val="005B4D90"/>
    <w:rsid w:val="005D0B2B"/>
    <w:rsid w:val="005D3EB8"/>
    <w:rsid w:val="005D44E5"/>
    <w:rsid w:val="005D7D25"/>
    <w:rsid w:val="005E2F7C"/>
    <w:rsid w:val="005E6F99"/>
    <w:rsid w:val="005F760A"/>
    <w:rsid w:val="00631E51"/>
    <w:rsid w:val="006447D5"/>
    <w:rsid w:val="00647966"/>
    <w:rsid w:val="006512AE"/>
    <w:rsid w:val="00667EB4"/>
    <w:rsid w:val="006778E3"/>
    <w:rsid w:val="00696342"/>
    <w:rsid w:val="006B6867"/>
    <w:rsid w:val="006C430C"/>
    <w:rsid w:val="006D3FD3"/>
    <w:rsid w:val="006E1308"/>
    <w:rsid w:val="006E5F6B"/>
    <w:rsid w:val="006F1510"/>
    <w:rsid w:val="00706574"/>
    <w:rsid w:val="00706D60"/>
    <w:rsid w:val="00710767"/>
    <w:rsid w:val="007331D7"/>
    <w:rsid w:val="0073372F"/>
    <w:rsid w:val="00733E78"/>
    <w:rsid w:val="00761DAD"/>
    <w:rsid w:val="00763516"/>
    <w:rsid w:val="00797044"/>
    <w:rsid w:val="007B11B9"/>
    <w:rsid w:val="007E11FD"/>
    <w:rsid w:val="007E363C"/>
    <w:rsid w:val="00811B6D"/>
    <w:rsid w:val="00821E1F"/>
    <w:rsid w:val="008275D4"/>
    <w:rsid w:val="008327CF"/>
    <w:rsid w:val="008524CD"/>
    <w:rsid w:val="00854D8A"/>
    <w:rsid w:val="008721F4"/>
    <w:rsid w:val="00873804"/>
    <w:rsid w:val="00875493"/>
    <w:rsid w:val="00887528"/>
    <w:rsid w:val="008903E9"/>
    <w:rsid w:val="00890CBD"/>
    <w:rsid w:val="00891748"/>
    <w:rsid w:val="008B14EB"/>
    <w:rsid w:val="008B678D"/>
    <w:rsid w:val="008E4CD9"/>
    <w:rsid w:val="008E68A6"/>
    <w:rsid w:val="009275A6"/>
    <w:rsid w:val="00930568"/>
    <w:rsid w:val="00932C6D"/>
    <w:rsid w:val="00935132"/>
    <w:rsid w:val="00943BC6"/>
    <w:rsid w:val="009464A1"/>
    <w:rsid w:val="00952EB4"/>
    <w:rsid w:val="00955BCF"/>
    <w:rsid w:val="0096777A"/>
    <w:rsid w:val="0097024E"/>
    <w:rsid w:val="00974552"/>
    <w:rsid w:val="009853C0"/>
    <w:rsid w:val="00991370"/>
    <w:rsid w:val="009A4C36"/>
    <w:rsid w:val="009B24E6"/>
    <w:rsid w:val="009B447E"/>
    <w:rsid w:val="009B658F"/>
    <w:rsid w:val="009C36C5"/>
    <w:rsid w:val="009D0D4A"/>
    <w:rsid w:val="009E02AF"/>
    <w:rsid w:val="009E649F"/>
    <w:rsid w:val="009F03FF"/>
    <w:rsid w:val="009F05FB"/>
    <w:rsid w:val="00A11154"/>
    <w:rsid w:val="00A3186F"/>
    <w:rsid w:val="00A345DD"/>
    <w:rsid w:val="00A518CA"/>
    <w:rsid w:val="00A823AD"/>
    <w:rsid w:val="00B01BDC"/>
    <w:rsid w:val="00B33D67"/>
    <w:rsid w:val="00B716B7"/>
    <w:rsid w:val="00B73C61"/>
    <w:rsid w:val="00B8244B"/>
    <w:rsid w:val="00B828BF"/>
    <w:rsid w:val="00B9635C"/>
    <w:rsid w:val="00B9702E"/>
    <w:rsid w:val="00BA4112"/>
    <w:rsid w:val="00BD1963"/>
    <w:rsid w:val="00BE71B2"/>
    <w:rsid w:val="00C270AC"/>
    <w:rsid w:val="00C47447"/>
    <w:rsid w:val="00C571AB"/>
    <w:rsid w:val="00C6701C"/>
    <w:rsid w:val="00C7287A"/>
    <w:rsid w:val="00C82CDF"/>
    <w:rsid w:val="00C85251"/>
    <w:rsid w:val="00CA5EA2"/>
    <w:rsid w:val="00CA722F"/>
    <w:rsid w:val="00CC691B"/>
    <w:rsid w:val="00CE278C"/>
    <w:rsid w:val="00CF4053"/>
    <w:rsid w:val="00D21D53"/>
    <w:rsid w:val="00D25B00"/>
    <w:rsid w:val="00D26120"/>
    <w:rsid w:val="00D364A2"/>
    <w:rsid w:val="00D63AFC"/>
    <w:rsid w:val="00D92464"/>
    <w:rsid w:val="00D947E1"/>
    <w:rsid w:val="00DA25BD"/>
    <w:rsid w:val="00DA6894"/>
    <w:rsid w:val="00DC487D"/>
    <w:rsid w:val="00DC4932"/>
    <w:rsid w:val="00DD3B6B"/>
    <w:rsid w:val="00DF27E4"/>
    <w:rsid w:val="00E235E0"/>
    <w:rsid w:val="00E318AD"/>
    <w:rsid w:val="00E325DB"/>
    <w:rsid w:val="00E4004D"/>
    <w:rsid w:val="00E4321D"/>
    <w:rsid w:val="00E51F44"/>
    <w:rsid w:val="00E541C4"/>
    <w:rsid w:val="00E5535A"/>
    <w:rsid w:val="00E55C29"/>
    <w:rsid w:val="00E5691F"/>
    <w:rsid w:val="00E653C0"/>
    <w:rsid w:val="00E7196C"/>
    <w:rsid w:val="00E8374D"/>
    <w:rsid w:val="00E930ED"/>
    <w:rsid w:val="00E96235"/>
    <w:rsid w:val="00EA0252"/>
    <w:rsid w:val="00EB0D4B"/>
    <w:rsid w:val="00EB318B"/>
    <w:rsid w:val="00EC23AE"/>
    <w:rsid w:val="00EC4394"/>
    <w:rsid w:val="00F01492"/>
    <w:rsid w:val="00F421C1"/>
    <w:rsid w:val="00F43844"/>
    <w:rsid w:val="00F5245D"/>
    <w:rsid w:val="00F73F24"/>
    <w:rsid w:val="00F8576E"/>
    <w:rsid w:val="00F96C55"/>
    <w:rsid w:val="00FD6CEF"/>
    <w:rsid w:val="00FE1CC6"/>
    <w:rsid w:val="00FE64E0"/>
    <w:rsid w:val="00FE7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130A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F99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331D7"/>
    <w:pPr>
      <w:keepNext/>
      <w:keepLines/>
      <w:spacing w:before="240" w:after="36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706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42F7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331D7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706D60"/>
    <w:pPr>
      <w:jc w:val="center"/>
      <w:outlineLvl w:val="9"/>
    </w:pPr>
  </w:style>
  <w:style w:type="paragraph" w:styleId="TOC1">
    <w:name w:val="toc 1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E9623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52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251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924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670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rsid w:val="003A563E"/>
    <w:pPr>
      <w:tabs>
        <w:tab w:val="right" w:leader="dot" w:pos="9360"/>
      </w:tabs>
      <w:spacing w:after="100"/>
      <w:ind w:left="216"/>
    </w:pPr>
  </w:style>
  <w:style w:type="paragraph" w:styleId="ListParagraph">
    <w:name w:val="List Paragraph"/>
    <w:basedOn w:val="Normal"/>
    <w:uiPriority w:val="34"/>
    <w:semiHidden/>
    <w:qFormat/>
    <w:rsid w:val="009B65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E653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01C"/>
  </w:style>
  <w:style w:type="paragraph" w:styleId="Footer">
    <w:name w:val="footer"/>
    <w:basedOn w:val="Normal"/>
    <w:link w:val="FooterChar"/>
    <w:uiPriority w:val="99"/>
    <w:unhideWhenUsed/>
    <w:rsid w:val="000C1A28"/>
    <w:pPr>
      <w:spacing w:after="0" w:line="240" w:lineRule="auto"/>
      <w:ind w:right="680"/>
      <w:jc w:val="right"/>
    </w:pPr>
  </w:style>
  <w:style w:type="character" w:customStyle="1" w:styleId="FooterChar">
    <w:name w:val="Footer Char"/>
    <w:basedOn w:val="DefaultParagraphFont"/>
    <w:link w:val="Footer"/>
    <w:uiPriority w:val="99"/>
    <w:rsid w:val="000C1A28"/>
  </w:style>
  <w:style w:type="paragraph" w:styleId="ListBullet">
    <w:name w:val="List Bullet"/>
    <w:basedOn w:val="Normal"/>
    <w:uiPriority w:val="99"/>
    <w:rsid w:val="00D26120"/>
    <w:pPr>
      <w:numPr>
        <w:numId w:val="3"/>
      </w:numPr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06D60"/>
    <w:pPr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706D60"/>
  </w:style>
  <w:style w:type="paragraph" w:styleId="Title">
    <w:name w:val="Title"/>
    <w:basedOn w:val="Normal"/>
    <w:next w:val="Normal"/>
    <w:link w:val="TitleChar"/>
    <w:uiPriority w:val="10"/>
    <w:rsid w:val="00A11154"/>
    <w:pPr>
      <w:spacing w:after="440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1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4519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">
    <w:name w:val="Graphic"/>
    <w:basedOn w:val="Normal"/>
    <w:next w:val="Normal"/>
    <w:link w:val="GraphicChar"/>
    <w:qFormat/>
    <w:rsid w:val="005E2F7C"/>
    <w:pPr>
      <w:keepNext/>
    </w:pPr>
  </w:style>
  <w:style w:type="character" w:customStyle="1" w:styleId="GraphicChar">
    <w:name w:val="Graphic Char"/>
    <w:basedOn w:val="DefaultParagraphFont"/>
    <w:link w:val="Graphic"/>
    <w:rsid w:val="005E2F7C"/>
  </w:style>
  <w:style w:type="character" w:styleId="UnresolvedMention">
    <w:name w:val="Unresolved Mention"/>
    <w:basedOn w:val="DefaultParagraphFont"/>
    <w:uiPriority w:val="99"/>
    <w:semiHidden/>
    <w:unhideWhenUsed/>
    <w:rsid w:val="003A5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bumani.T\Downloads\tf45338127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518A757424891A6A9310E6D96D2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1F51FF-BC8E-4D26-8E0C-CCCC39A9B50B}"/>
      </w:docPartPr>
      <w:docPartBody>
        <w:p w:rsidR="004B143A" w:rsidRDefault="004B143A">
          <w:pPr>
            <w:pStyle w:val="44A518A757424891A6A9310E6D96D264"/>
          </w:pPr>
          <w:r w:rsidRPr="00706D60">
            <w:t>Introduction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654D10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586416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AB5"/>
    <w:rsid w:val="00330AB5"/>
    <w:rsid w:val="004B143A"/>
    <w:rsid w:val="0054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A518A757424891A6A9310E6D96D264">
    <w:name w:val="44A518A757424891A6A9310E6D96D264"/>
  </w:style>
  <w:style w:type="paragraph" w:styleId="ListBullet">
    <w:name w:val="List Bullet"/>
    <w:basedOn w:val="Normal"/>
    <w:uiPriority w:val="99"/>
    <w:pPr>
      <w:numPr>
        <w:numId w:val="1"/>
      </w:numPr>
      <w:contextualSpacing/>
      <w:jc w:val="both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Whitepaper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9942C5F64AC840BDFD802236835CE8" ma:contentTypeVersion="12" ma:contentTypeDescription="Create a new document." ma:contentTypeScope="" ma:versionID="20d08bc89c34231b71edbfc076efa8c2">
  <xsd:schema xmlns:xsd="http://www.w3.org/2001/XMLSchema" xmlns:xs="http://www.w3.org/2001/XMLSchema" xmlns:p="http://schemas.microsoft.com/office/2006/metadata/properties" xmlns:ns3="4c5aca0d-7e32-458b-9649-63aacd448a06" xmlns:ns4="d2e6d52b-b92f-4c9c-ab77-701cb51f8ed2" targetNamespace="http://schemas.microsoft.com/office/2006/metadata/properties" ma:root="true" ma:fieldsID="085b73dd58d58881e3e913bcd66a0bd7" ns3:_="" ns4:_="">
    <xsd:import namespace="4c5aca0d-7e32-458b-9649-63aacd448a06"/>
    <xsd:import namespace="d2e6d52b-b92f-4c9c-ab77-701cb51f8e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5aca0d-7e32-458b-9649-63aacd448a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e6d52b-b92f-4c9c-ab77-701cb51f8ed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0803C-BF15-46C7-A351-ADAC5F26F3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06976B8-B398-4E0B-A6D7-2BF155EDEB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13F3F9A-1005-41E4-B0B7-04703F2F76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5aca0d-7e32-458b-9649-63aacd448a06"/>
    <ds:schemaRef ds:uri="d2e6d52b-b92f-4c9c-ab77-701cb51f8e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F7786F4-B754-4304-BC1D-32749421B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tf45338127_win32</Template>
  <TotalTime>0</TotalTime>
  <Pages>20</Pages>
  <Words>1608</Words>
  <Characters>9172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2022-11-30T05:15:00Z</dcterms:created>
  <dcterms:modified xsi:type="dcterms:W3CDTF">2022-11-30T06:08:00Z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0x010100FB9942C5F64AC840BDFD802236835CE8</vt:lpwstr>
  </property>
</Properties>
</file>