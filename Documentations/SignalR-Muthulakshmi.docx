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5C047" w14:textId="77777777" w:rsidR="00B01BDC" w:rsidRDefault="00B01BDC" w:rsidP="00A11154">
      <w:pPr>
        <w:pStyle w:val="Subtitle"/>
      </w:pPr>
      <w:bookmarkStart w:id="0" w:name="_Hlk120539220"/>
      <w:bookmarkEnd w:id="0"/>
    </w:p>
    <w:p w14:paraId="45FE0356" w14:textId="77777777" w:rsidR="00B01BDC" w:rsidRDefault="00B01BDC" w:rsidP="00A11154">
      <w:pPr>
        <w:pStyle w:val="Subtitle"/>
      </w:pPr>
    </w:p>
    <w:p w14:paraId="3CD2E624" w14:textId="77777777" w:rsidR="00B01BDC" w:rsidRDefault="00B01BDC" w:rsidP="00A11154">
      <w:pPr>
        <w:pStyle w:val="Subtitle"/>
      </w:pPr>
    </w:p>
    <w:p w14:paraId="01D3D324" w14:textId="77777777" w:rsidR="00B01BDC" w:rsidRDefault="00B01BDC" w:rsidP="00A11154">
      <w:pPr>
        <w:pStyle w:val="Subtitle"/>
      </w:pPr>
    </w:p>
    <w:p w14:paraId="3657BA4F" w14:textId="77777777" w:rsidR="00B01BDC" w:rsidRDefault="00B01BDC" w:rsidP="00A11154">
      <w:pPr>
        <w:pStyle w:val="Subtitle"/>
      </w:pPr>
    </w:p>
    <w:p w14:paraId="5E934550" w14:textId="77777777" w:rsidR="00B01BDC" w:rsidRDefault="00B01BDC" w:rsidP="00A11154">
      <w:pPr>
        <w:pStyle w:val="Subtitle"/>
      </w:pPr>
    </w:p>
    <w:p w14:paraId="52D6EC06" w14:textId="77777777" w:rsidR="00B01BDC" w:rsidRDefault="00B01BDC" w:rsidP="00A11154">
      <w:pPr>
        <w:pStyle w:val="Subtitle"/>
      </w:pPr>
    </w:p>
    <w:p w14:paraId="1A29737B" w14:textId="77777777" w:rsidR="00B01BDC" w:rsidRDefault="00B01BDC" w:rsidP="00A11154">
      <w:pPr>
        <w:pStyle w:val="Subtitle"/>
      </w:pPr>
    </w:p>
    <w:p w14:paraId="433FEC3B" w14:textId="77777777" w:rsidR="00B01BDC" w:rsidRDefault="00B01BDC" w:rsidP="00A11154">
      <w:pPr>
        <w:pStyle w:val="Subtitle"/>
      </w:pPr>
    </w:p>
    <w:p w14:paraId="06567645" w14:textId="77777777" w:rsidR="00B01BDC" w:rsidRDefault="00B01BDC" w:rsidP="00A11154">
      <w:pPr>
        <w:pStyle w:val="Subtitle"/>
      </w:pPr>
    </w:p>
    <w:p w14:paraId="3E03D895" w14:textId="77777777" w:rsidR="00B01BDC" w:rsidRDefault="00B01BDC" w:rsidP="00A11154">
      <w:pPr>
        <w:pStyle w:val="Subtitle"/>
      </w:pPr>
    </w:p>
    <w:p w14:paraId="3498A9B7" w14:textId="77777777" w:rsidR="00B01BDC" w:rsidRDefault="00B01BDC" w:rsidP="00A11154">
      <w:pPr>
        <w:pStyle w:val="Subtitle"/>
      </w:pPr>
    </w:p>
    <w:p w14:paraId="6037943C" w14:textId="53053A3F" w:rsidR="00043E5E" w:rsidRPr="0091326D" w:rsidRDefault="00043E5E" w:rsidP="00043E5E">
      <w:pPr>
        <w:pStyle w:val="Heading1"/>
        <w:jc w:val="center"/>
      </w:pPr>
      <w:r>
        <w:t>REAL-TIME</w:t>
      </w:r>
      <w:r w:rsidRPr="0091326D">
        <w:t xml:space="preserve"> ASP.NET </w:t>
      </w:r>
      <w:r>
        <w:t>WITH</w:t>
      </w:r>
      <w:r w:rsidRPr="0091326D">
        <w:t xml:space="preserve"> </w:t>
      </w:r>
      <w:proofErr w:type="spellStart"/>
      <w:r>
        <w:rPr>
          <w:caps w:val="0"/>
        </w:rPr>
        <w:t>S</w:t>
      </w:r>
      <w:r w:rsidRPr="0091326D">
        <w:rPr>
          <w:caps w:val="0"/>
        </w:rPr>
        <w:t>ignal</w:t>
      </w:r>
      <w:r>
        <w:rPr>
          <w:caps w:val="0"/>
        </w:rPr>
        <w:t>R</w:t>
      </w:r>
      <w:proofErr w:type="spellEnd"/>
    </w:p>
    <w:p w14:paraId="3B2D9EF3" w14:textId="77777777" w:rsidR="00043E5E" w:rsidRPr="00043E5E" w:rsidRDefault="00043E5E" w:rsidP="00043E5E"/>
    <w:p w14:paraId="1318CCEC" w14:textId="77777777" w:rsidR="005E2F7C" w:rsidRDefault="005E2F7C" w:rsidP="00A11154">
      <w:pPr>
        <w:pStyle w:val="Subtitle"/>
      </w:pPr>
    </w:p>
    <w:p w14:paraId="397A4530" w14:textId="77777777" w:rsidR="005E2F7C" w:rsidRDefault="005E2F7C" w:rsidP="00A11154">
      <w:pPr>
        <w:pStyle w:val="Subtitle"/>
      </w:pPr>
    </w:p>
    <w:p w14:paraId="22BD18E8" w14:textId="77777777" w:rsidR="005E2F7C" w:rsidRDefault="005E2F7C" w:rsidP="00A11154">
      <w:pPr>
        <w:pStyle w:val="Subtitle"/>
      </w:pPr>
    </w:p>
    <w:p w14:paraId="4B714749" w14:textId="77777777" w:rsidR="005E2F7C" w:rsidRDefault="005E2F7C" w:rsidP="00A11154">
      <w:pPr>
        <w:pStyle w:val="Subtitle"/>
      </w:pPr>
    </w:p>
    <w:p w14:paraId="53C88E8A" w14:textId="77777777" w:rsidR="005E2F7C" w:rsidRDefault="005E2F7C" w:rsidP="00A11154">
      <w:pPr>
        <w:pStyle w:val="Subtitle"/>
      </w:pPr>
    </w:p>
    <w:p w14:paraId="501127DD" w14:textId="77777777" w:rsidR="005E2F7C" w:rsidRDefault="005E2F7C" w:rsidP="00A11154">
      <w:pPr>
        <w:pStyle w:val="Subtitle"/>
      </w:pPr>
    </w:p>
    <w:p w14:paraId="3D331A0F" w14:textId="77777777" w:rsidR="005E2F7C" w:rsidRDefault="005E2F7C" w:rsidP="00A11154">
      <w:pPr>
        <w:pStyle w:val="Subtitle"/>
      </w:pPr>
    </w:p>
    <w:p w14:paraId="6C7B83F1" w14:textId="77777777" w:rsidR="005E2F7C" w:rsidRDefault="005E2F7C" w:rsidP="00A11154">
      <w:pPr>
        <w:pStyle w:val="Subtitle"/>
      </w:pPr>
    </w:p>
    <w:p w14:paraId="5981B43A" w14:textId="77777777" w:rsidR="005E2F7C" w:rsidRDefault="005E2F7C" w:rsidP="00A11154">
      <w:pPr>
        <w:pStyle w:val="Subtitle"/>
      </w:pPr>
    </w:p>
    <w:p w14:paraId="5FEC02B0" w14:textId="77777777" w:rsidR="003A563E" w:rsidRDefault="003A563E" w:rsidP="00A11154">
      <w:pPr>
        <w:pStyle w:val="Subtitle"/>
      </w:pPr>
    </w:p>
    <w:p w14:paraId="7C30102C" w14:textId="77777777" w:rsidR="003A563E" w:rsidRDefault="003A563E" w:rsidP="00A11154">
      <w:pPr>
        <w:pStyle w:val="Subtitle"/>
      </w:pPr>
    </w:p>
    <w:p w14:paraId="5AE959F3" w14:textId="77777777" w:rsidR="003A563E" w:rsidRDefault="003A563E" w:rsidP="00A11154">
      <w:pPr>
        <w:pStyle w:val="Subtitle"/>
      </w:pPr>
    </w:p>
    <w:p w14:paraId="452CA3C2" w14:textId="77777777" w:rsidR="003A563E" w:rsidRDefault="003A563E" w:rsidP="00A11154">
      <w:pPr>
        <w:pStyle w:val="Subtitle"/>
      </w:pPr>
    </w:p>
    <w:p w14:paraId="5C931334" w14:textId="77777777" w:rsidR="003A563E" w:rsidRDefault="003A563E" w:rsidP="003A563E">
      <w:pPr>
        <w:pStyle w:val="TOCHeading"/>
      </w:pPr>
      <w:r>
        <w:lastRenderedPageBreak/>
        <w:t>TABLE OF CONTENTS</w:t>
      </w:r>
    </w:p>
    <w:p w14:paraId="77BA25FA" w14:textId="77777777" w:rsidR="003A563E" w:rsidRDefault="003A563E" w:rsidP="00235754">
      <w:pPr>
        <w:pStyle w:val="Subtitle"/>
        <w:jc w:val="both"/>
      </w:pPr>
    </w:p>
    <w:p w14:paraId="3B4FD897" w14:textId="77777777" w:rsidR="003A563E" w:rsidRDefault="003A563E" w:rsidP="003A563E">
      <w:pPr>
        <w:pStyle w:val="Subtitle"/>
      </w:pPr>
    </w:p>
    <w:p w14:paraId="0134DA92" w14:textId="167E63B1" w:rsidR="003A563E" w:rsidRPr="003A563E" w:rsidRDefault="003A563E" w:rsidP="003A563E">
      <w:pPr>
        <w:pStyle w:val="TOC1"/>
      </w:pPr>
      <w:r w:rsidRPr="003A563E">
        <w:t>Introduction</w:t>
      </w:r>
      <w:r w:rsidRPr="003A563E">
        <w:tab/>
      </w:r>
      <w:r w:rsidR="002A0BB5">
        <w:t>3</w:t>
      </w:r>
    </w:p>
    <w:p w14:paraId="63B1D1FA" w14:textId="75072B7E" w:rsidR="003A563E" w:rsidRDefault="003A563E" w:rsidP="003A563E">
      <w:pPr>
        <w:pStyle w:val="TOC1"/>
      </w:pPr>
      <w:r>
        <w:t>Methodology</w:t>
      </w:r>
      <w:r>
        <w:tab/>
      </w:r>
      <w:r w:rsidR="00774828">
        <w:t>4</w:t>
      </w:r>
    </w:p>
    <w:p w14:paraId="37D153D7" w14:textId="0F744617" w:rsidR="003A563E" w:rsidRPr="003A563E" w:rsidRDefault="00774828" w:rsidP="003A563E">
      <w:pPr>
        <w:pStyle w:val="TOC2"/>
      </w:pPr>
      <w:r>
        <w:t>Hub</w:t>
      </w:r>
      <w:r w:rsidR="003A563E" w:rsidRPr="003A563E">
        <w:tab/>
        <w:t>4</w:t>
      </w:r>
    </w:p>
    <w:p w14:paraId="748A333F" w14:textId="5DE839E4" w:rsidR="003A563E" w:rsidRDefault="00774828" w:rsidP="003A563E">
      <w:pPr>
        <w:pStyle w:val="TOC2"/>
      </w:pPr>
      <w:r>
        <w:t>Transports</w:t>
      </w:r>
      <w:r w:rsidR="003A563E">
        <w:tab/>
        <w:t>4</w:t>
      </w:r>
    </w:p>
    <w:p w14:paraId="12E2132A" w14:textId="486B4A07" w:rsidR="00774828" w:rsidRDefault="009A530D" w:rsidP="00774828">
      <w:pPr>
        <w:pStyle w:val="TOC1"/>
      </w:pPr>
      <w:r>
        <w:t xml:space="preserve">ASP.NET Core </w:t>
      </w:r>
      <w:r w:rsidR="00774828">
        <w:t>Implementation</w:t>
      </w:r>
      <w:r w:rsidR="004E2728">
        <w:t xml:space="preserve"> - Server</w:t>
      </w:r>
      <w:r w:rsidR="00774828">
        <w:tab/>
        <w:t>5</w:t>
      </w:r>
    </w:p>
    <w:p w14:paraId="0605EF67" w14:textId="7DC3FD89" w:rsidR="00774828" w:rsidRPr="003A563E" w:rsidRDefault="00090806" w:rsidP="00774828">
      <w:pPr>
        <w:pStyle w:val="TOC2"/>
      </w:pPr>
      <w:r w:rsidRPr="00090806">
        <w:t>Prerequisites</w:t>
      </w:r>
      <w:r w:rsidR="00774828" w:rsidRPr="003A563E">
        <w:tab/>
      </w:r>
      <w:r w:rsidR="00D91D13">
        <w:t>6</w:t>
      </w:r>
    </w:p>
    <w:p w14:paraId="2CBDFE4A" w14:textId="25652300" w:rsidR="00774828" w:rsidRDefault="00090806" w:rsidP="00774828">
      <w:pPr>
        <w:pStyle w:val="TOC2"/>
      </w:pPr>
      <w:r w:rsidRPr="00090806">
        <w:t>Step 1 - Create a web app project</w:t>
      </w:r>
      <w:r w:rsidR="00774828">
        <w:tab/>
      </w:r>
      <w:r w:rsidR="00D91D13">
        <w:t>6</w:t>
      </w:r>
    </w:p>
    <w:p w14:paraId="7155BE25" w14:textId="77F7A02F" w:rsidR="00090806" w:rsidRDefault="00090806" w:rsidP="00090806">
      <w:pPr>
        <w:pStyle w:val="TOC2"/>
      </w:pPr>
      <w:r w:rsidRPr="00090806">
        <w:t xml:space="preserve">Step 2 - Add the </w:t>
      </w:r>
      <w:proofErr w:type="spellStart"/>
      <w:r w:rsidRPr="00090806">
        <w:t>SignalR</w:t>
      </w:r>
      <w:proofErr w:type="spellEnd"/>
      <w:r w:rsidRPr="00090806">
        <w:t xml:space="preserve"> client library</w:t>
      </w:r>
      <w:r>
        <w:tab/>
      </w:r>
      <w:r w:rsidR="00D91D13">
        <w:t>8</w:t>
      </w:r>
    </w:p>
    <w:p w14:paraId="30E42A03" w14:textId="2D9332B6" w:rsidR="00090806" w:rsidRDefault="00090806" w:rsidP="00090806">
      <w:pPr>
        <w:pStyle w:val="TOC2"/>
      </w:pPr>
      <w:r w:rsidRPr="00090806">
        <w:t xml:space="preserve">Step 3 - Create a </w:t>
      </w:r>
      <w:proofErr w:type="spellStart"/>
      <w:r w:rsidRPr="00090806">
        <w:t>SignalR</w:t>
      </w:r>
      <w:proofErr w:type="spellEnd"/>
      <w:r w:rsidRPr="00090806">
        <w:t xml:space="preserve"> hub</w:t>
      </w:r>
      <w:r>
        <w:tab/>
      </w:r>
      <w:r w:rsidR="00D91D13">
        <w:t>10</w:t>
      </w:r>
    </w:p>
    <w:p w14:paraId="1B38EB68" w14:textId="56F71A16" w:rsidR="00090806" w:rsidRDefault="00090806" w:rsidP="00090806">
      <w:pPr>
        <w:pStyle w:val="TOC2"/>
      </w:pPr>
      <w:r w:rsidRPr="00090806">
        <w:t xml:space="preserve">Step 4 - Configure </w:t>
      </w:r>
      <w:proofErr w:type="spellStart"/>
      <w:r w:rsidRPr="00090806">
        <w:t>SignalR</w:t>
      </w:r>
      <w:proofErr w:type="spellEnd"/>
      <w:r>
        <w:tab/>
      </w:r>
      <w:r w:rsidR="00D91D13">
        <w:t>11</w:t>
      </w:r>
    </w:p>
    <w:p w14:paraId="567CF3A5" w14:textId="5C5241C8" w:rsidR="00090806" w:rsidRDefault="00090806" w:rsidP="00090806">
      <w:pPr>
        <w:pStyle w:val="TOC2"/>
      </w:pPr>
      <w:r w:rsidRPr="00090806">
        <w:t xml:space="preserve">Step 5 - Add </w:t>
      </w:r>
      <w:proofErr w:type="spellStart"/>
      <w:r w:rsidRPr="00090806">
        <w:t>SignalR</w:t>
      </w:r>
      <w:proofErr w:type="spellEnd"/>
      <w:r w:rsidRPr="00090806">
        <w:t xml:space="preserve"> client code</w:t>
      </w:r>
      <w:r>
        <w:tab/>
      </w:r>
      <w:r w:rsidR="00D91D13">
        <w:t>12</w:t>
      </w:r>
    </w:p>
    <w:p w14:paraId="386BD0E0" w14:textId="1B6A9495" w:rsidR="00090806" w:rsidRDefault="00090806" w:rsidP="00090806">
      <w:pPr>
        <w:pStyle w:val="TOC2"/>
      </w:pPr>
      <w:r w:rsidRPr="00090806">
        <w:t>Step 6 - Run the app</w:t>
      </w:r>
      <w:r>
        <w:tab/>
      </w:r>
      <w:r w:rsidR="00D91D13">
        <w:t>14</w:t>
      </w:r>
    </w:p>
    <w:p w14:paraId="4D7EE809" w14:textId="001103E1" w:rsidR="00593F49" w:rsidRDefault="00593F49" w:rsidP="00593F49">
      <w:pPr>
        <w:pStyle w:val="TOC1"/>
      </w:pPr>
      <w:r>
        <w:t>Angular Implementation - Client</w:t>
      </w:r>
      <w:r>
        <w:tab/>
        <w:t>15</w:t>
      </w:r>
    </w:p>
    <w:p w14:paraId="18987198" w14:textId="7A4B33D9" w:rsidR="00593F49" w:rsidRPr="003A563E" w:rsidRDefault="00593F49" w:rsidP="00593F49">
      <w:pPr>
        <w:pStyle w:val="TOC2"/>
      </w:pPr>
      <w:r w:rsidRPr="00090806">
        <w:t>Prerequisites</w:t>
      </w:r>
      <w:r w:rsidRPr="003A563E">
        <w:tab/>
      </w:r>
      <w:r>
        <w:t>15</w:t>
      </w:r>
    </w:p>
    <w:p w14:paraId="2B4AA345" w14:textId="713E9371" w:rsidR="00593F49" w:rsidRDefault="00593F49" w:rsidP="00593F49">
      <w:pPr>
        <w:pStyle w:val="TOC2"/>
      </w:pPr>
      <w:r w:rsidRPr="00593F49">
        <w:t xml:space="preserve">Step 1 </w:t>
      </w:r>
      <w:r>
        <w:t>-</w:t>
      </w:r>
      <w:r w:rsidRPr="00593F49">
        <w:t xml:space="preserve"> Create an angular project</w:t>
      </w:r>
      <w:r>
        <w:tab/>
        <w:t>15</w:t>
      </w:r>
    </w:p>
    <w:p w14:paraId="696659BE" w14:textId="5013800F" w:rsidR="00593F49" w:rsidRDefault="00593F49" w:rsidP="00593F49">
      <w:pPr>
        <w:pStyle w:val="TOC2"/>
      </w:pPr>
      <w:r w:rsidRPr="00593F49">
        <w:t xml:space="preserve">Step 2 </w:t>
      </w:r>
      <w:r>
        <w:t>-</w:t>
      </w:r>
      <w:r w:rsidRPr="00593F49">
        <w:t xml:space="preserve"> Install the required packages</w:t>
      </w:r>
      <w:r>
        <w:tab/>
        <w:t>16</w:t>
      </w:r>
    </w:p>
    <w:p w14:paraId="168DB966" w14:textId="3F8B479C" w:rsidR="00593F49" w:rsidRDefault="00593F49" w:rsidP="00593F49">
      <w:pPr>
        <w:pStyle w:val="TOC2"/>
      </w:pPr>
      <w:r w:rsidRPr="00593F49">
        <w:t xml:space="preserve">Step 3 </w:t>
      </w:r>
      <w:r>
        <w:t>-</w:t>
      </w:r>
      <w:r w:rsidRPr="00593F49">
        <w:t xml:space="preserve"> Import the required modules</w:t>
      </w:r>
      <w:r>
        <w:tab/>
        <w:t>17</w:t>
      </w:r>
    </w:p>
    <w:p w14:paraId="560E3CB2" w14:textId="23535F7D" w:rsidR="00593F49" w:rsidRDefault="00593F49" w:rsidP="00593F49">
      <w:pPr>
        <w:pStyle w:val="TOC2"/>
      </w:pPr>
      <w:r w:rsidRPr="00593F49">
        <w:t xml:space="preserve">Step 4 </w:t>
      </w:r>
      <w:r>
        <w:t>-</w:t>
      </w:r>
      <w:r w:rsidRPr="00593F49">
        <w:t xml:space="preserve"> Create the components needed</w:t>
      </w:r>
      <w:r>
        <w:tab/>
        <w:t>18</w:t>
      </w:r>
    </w:p>
    <w:p w14:paraId="7B3B4CCE" w14:textId="4A63E4B0" w:rsidR="00593F49" w:rsidRDefault="00593F49" w:rsidP="00593F49">
      <w:pPr>
        <w:pStyle w:val="TOC2"/>
      </w:pPr>
      <w:r w:rsidRPr="00593F49">
        <w:t xml:space="preserve">Step 5 </w:t>
      </w:r>
      <w:r>
        <w:t>-</w:t>
      </w:r>
      <w:r w:rsidRPr="00593F49">
        <w:t xml:space="preserve"> Add the code in components</w:t>
      </w:r>
      <w:r>
        <w:tab/>
        <w:t>19</w:t>
      </w:r>
    </w:p>
    <w:p w14:paraId="62D2D694" w14:textId="103A8A9B" w:rsidR="00593F49" w:rsidRDefault="00593F49" w:rsidP="00593F49">
      <w:pPr>
        <w:pStyle w:val="TOC2"/>
      </w:pPr>
      <w:r w:rsidRPr="00593F49">
        <w:t xml:space="preserve">Step 6 </w:t>
      </w:r>
      <w:r>
        <w:t>-</w:t>
      </w:r>
      <w:r w:rsidRPr="00593F49">
        <w:t xml:space="preserve"> Add the routing module code</w:t>
      </w:r>
      <w:r>
        <w:tab/>
        <w:t>22</w:t>
      </w:r>
    </w:p>
    <w:p w14:paraId="3A6E4F1E" w14:textId="36B77548" w:rsidR="00593F49" w:rsidRDefault="00593F49" w:rsidP="00593F49">
      <w:pPr>
        <w:pStyle w:val="TOC2"/>
      </w:pPr>
      <w:r w:rsidRPr="00593F49">
        <w:t xml:space="preserve">Step 7 </w:t>
      </w:r>
      <w:r>
        <w:t>-</w:t>
      </w:r>
      <w:r w:rsidRPr="00593F49">
        <w:t xml:space="preserve"> Configure CORS in the server</w:t>
      </w:r>
      <w:r>
        <w:tab/>
        <w:t>22</w:t>
      </w:r>
    </w:p>
    <w:p w14:paraId="4B5296C1" w14:textId="2516F6F4" w:rsidR="00593F49" w:rsidRPr="00593F49" w:rsidRDefault="00593F49" w:rsidP="00593F49">
      <w:pPr>
        <w:pStyle w:val="TOC2"/>
      </w:pPr>
      <w:r w:rsidRPr="00593F49">
        <w:t xml:space="preserve">Step 8 </w:t>
      </w:r>
      <w:r>
        <w:t>-</w:t>
      </w:r>
      <w:r w:rsidRPr="00593F49">
        <w:t xml:space="preserve"> Run the app</w:t>
      </w:r>
      <w:r>
        <w:tab/>
        <w:t>23</w:t>
      </w:r>
    </w:p>
    <w:p w14:paraId="0E25EDE1" w14:textId="0EC0702A" w:rsidR="003A563E" w:rsidRDefault="003A563E" w:rsidP="003A563E">
      <w:pPr>
        <w:pStyle w:val="TOC1"/>
      </w:pPr>
      <w:r>
        <w:t>Conclusion</w:t>
      </w:r>
      <w:r>
        <w:tab/>
      </w:r>
      <w:r w:rsidR="00593F49">
        <w:t>25</w:t>
      </w:r>
    </w:p>
    <w:p w14:paraId="079BAE23" w14:textId="77777777" w:rsidR="00870874" w:rsidRPr="00870874" w:rsidRDefault="00870874" w:rsidP="00870874"/>
    <w:p w14:paraId="77CD62E8" w14:textId="603C7114" w:rsidR="000035AA" w:rsidRPr="000035AA" w:rsidRDefault="000035AA" w:rsidP="000035AA">
      <w:pPr>
        <w:jc w:val="center"/>
      </w:pPr>
      <w:r>
        <w:t>Muthulakshmi M</w:t>
      </w:r>
    </w:p>
    <w:p w14:paraId="1A9F8E49" w14:textId="3129F062" w:rsidR="00B01BDC" w:rsidRPr="00C85251" w:rsidRDefault="00000000" w:rsidP="00593F49">
      <w:pPr>
        <w:pStyle w:val="Subtitle"/>
      </w:pPr>
      <w:fldSimple w:instr=" AUTHOR  Author  \* MERGEFORMAT "/>
    </w:p>
    <w:p w14:paraId="1D4538B6" w14:textId="77777777" w:rsidR="004E1DD5" w:rsidRDefault="004E1DD5" w:rsidP="00706D60"/>
    <w:p w14:paraId="039D683A" w14:textId="0B8C7CFD" w:rsidR="005E2F7C" w:rsidRPr="005E2F7C" w:rsidRDefault="00BC784C" w:rsidP="005E2F7C">
      <w:pPr>
        <w:pStyle w:val="Graphic"/>
        <w:rPr>
          <w:rStyle w:val="GraphicChar"/>
        </w:rPr>
      </w:pPr>
      <w:r>
        <w:rPr>
          <w:noProof/>
        </w:rPr>
        <w:lastRenderedPageBreak/>
        <w:drawing>
          <wp:inline distT="0" distB="0" distL="0" distR="0" wp14:anchorId="27A3A172" wp14:editId="54B18C5D">
            <wp:extent cx="5943600" cy="2794000"/>
            <wp:effectExtent l="0" t="0" r="0" b="635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381"/>
                    <a:stretch/>
                  </pic:blipFill>
                  <pic:spPr bwMode="auto"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1" w:name="_Toc24564156"/>
    <w:p w14:paraId="48B41ED5" w14:textId="77777777" w:rsidR="005E2F7C" w:rsidRPr="00706D60" w:rsidRDefault="00000000" w:rsidP="007331D7">
      <w:pPr>
        <w:pStyle w:val="Heading1"/>
      </w:pPr>
      <w:sdt>
        <w:sdtPr>
          <w:id w:val="386619514"/>
          <w:placeholder>
            <w:docPart w:val="D4CED4F882C943A0B6146D1D60AC1FB4"/>
          </w:placeholder>
          <w:temporary/>
          <w:showingPlcHdr/>
          <w15:appearance w15:val="hidden"/>
        </w:sdtPr>
        <w:sdtContent>
          <w:r w:rsidR="005E2F7C" w:rsidRPr="00706D60">
            <w:t>Introduction</w:t>
          </w:r>
        </w:sdtContent>
      </w:sdt>
      <w:bookmarkEnd w:id="1"/>
    </w:p>
    <w:p w14:paraId="2BE3AE5E" w14:textId="0852AE0E" w:rsidR="00D50285" w:rsidRDefault="00D33AD3" w:rsidP="00A746A2">
      <w:pPr>
        <w:spacing w:line="276" w:lineRule="auto"/>
      </w:pPr>
      <w:r w:rsidRPr="00D33AD3">
        <w:t>Today's modern apps are expected to deliver up-to-date information without hitting a refresh button.</w:t>
      </w:r>
      <w:r>
        <w:t xml:space="preserve"> </w:t>
      </w:r>
      <w:r w:rsidR="007E6B64">
        <w:t xml:space="preserve">Adding </w:t>
      </w:r>
      <w:r w:rsidR="007E6B64" w:rsidRPr="002632BA">
        <w:rPr>
          <w:b/>
          <w:bCs/>
        </w:rPr>
        <w:t>real-time functionality</w:t>
      </w:r>
      <w:r w:rsidR="007E6B64">
        <w:t xml:space="preserve"> is essential in applications such as dashboards, maps, games</w:t>
      </w:r>
      <w:r w:rsidR="00D50285">
        <w:t xml:space="preserve"> and more.</w:t>
      </w:r>
      <w:r w:rsidR="00D5605C">
        <w:t xml:space="preserve"> Real-time functionality is the ability of </w:t>
      </w:r>
      <w:r w:rsidR="00FA2E09">
        <w:t>server-side</w:t>
      </w:r>
      <w:r w:rsidR="00D5605C">
        <w:t xml:space="preserve"> code to push content to connected clients as it happens, in real-time.</w:t>
      </w:r>
      <w:r w:rsidR="00FA2E09">
        <w:t xml:space="preserve"> </w:t>
      </w:r>
      <w:r w:rsidR="00A46712" w:rsidRPr="002632BA">
        <w:rPr>
          <w:b/>
          <w:bCs/>
        </w:rPr>
        <w:t xml:space="preserve">ASP.NET Core </w:t>
      </w:r>
      <w:proofErr w:type="spellStart"/>
      <w:r w:rsidR="00A46712" w:rsidRPr="002632BA">
        <w:rPr>
          <w:b/>
          <w:bCs/>
        </w:rPr>
        <w:t>SignalR</w:t>
      </w:r>
      <w:proofErr w:type="spellEnd"/>
      <w:r w:rsidR="00A46712">
        <w:t xml:space="preserve"> is an </w:t>
      </w:r>
      <w:r w:rsidR="00A21763">
        <w:t>open-source</w:t>
      </w:r>
      <w:r w:rsidR="00A46712">
        <w:t xml:space="preserve"> library </w:t>
      </w:r>
      <w:r w:rsidR="00C11340">
        <w:t>that enables real-time web functionality</w:t>
      </w:r>
      <w:r w:rsidR="00A21763">
        <w:t xml:space="preserve"> to the applications.</w:t>
      </w:r>
      <w:r w:rsidR="007F2D2B">
        <w:t xml:space="preserve"> </w:t>
      </w:r>
      <w:r w:rsidR="00822768" w:rsidRPr="00822768">
        <w:t xml:space="preserve">With </w:t>
      </w:r>
      <w:proofErr w:type="spellStart"/>
      <w:r w:rsidR="00822768" w:rsidRPr="00822768">
        <w:t>SignalR</w:t>
      </w:r>
      <w:proofErr w:type="spellEnd"/>
      <w:r w:rsidR="00822768" w:rsidRPr="00822768">
        <w:t>, clients can also send messages to the server, a capability that demonstrates duplex communication.</w:t>
      </w:r>
      <w:r w:rsidR="00822768">
        <w:t xml:space="preserve"> </w:t>
      </w:r>
      <w:r w:rsidR="007F2D2B">
        <w:t>The following applications are</w:t>
      </w:r>
      <w:r w:rsidR="005B3055">
        <w:t xml:space="preserve"> good candidates for </w:t>
      </w:r>
      <w:proofErr w:type="spellStart"/>
      <w:r w:rsidR="005B3055">
        <w:t>SignalR</w:t>
      </w:r>
      <w:proofErr w:type="spellEnd"/>
      <w:r w:rsidR="005B3055">
        <w:t>.</w:t>
      </w:r>
    </w:p>
    <w:p w14:paraId="60794AF3" w14:textId="4844A197" w:rsidR="005B3055" w:rsidRDefault="00EB37AA" w:rsidP="00A746A2">
      <w:pPr>
        <w:pStyle w:val="ListParagraph"/>
        <w:numPr>
          <w:ilvl w:val="0"/>
          <w:numId w:val="4"/>
        </w:numPr>
        <w:spacing w:line="276" w:lineRule="auto"/>
      </w:pPr>
      <w:r>
        <w:t xml:space="preserve">Apps that require high frequency updates from server – gaming, social </w:t>
      </w:r>
      <w:r w:rsidR="00A963E4">
        <w:t>networks,</w:t>
      </w:r>
      <w:r w:rsidR="00766392">
        <w:t xml:space="preserve"> and maps.</w:t>
      </w:r>
    </w:p>
    <w:p w14:paraId="4AD74DE2" w14:textId="10217AA6" w:rsidR="00870D60" w:rsidRDefault="00870D60" w:rsidP="00A746A2">
      <w:pPr>
        <w:pStyle w:val="ListParagraph"/>
        <w:numPr>
          <w:ilvl w:val="0"/>
          <w:numId w:val="4"/>
        </w:numPr>
        <w:spacing w:line="276" w:lineRule="auto"/>
      </w:pPr>
      <w:r>
        <w:t xml:space="preserve">Dashboard and monitoring apps – company dashboards, instant sales </w:t>
      </w:r>
      <w:r w:rsidR="00C748C9">
        <w:t>updates,</w:t>
      </w:r>
      <w:r>
        <w:t xml:space="preserve"> and travel alerts.</w:t>
      </w:r>
    </w:p>
    <w:p w14:paraId="6E3C6031" w14:textId="513E919B" w:rsidR="00870D60" w:rsidRDefault="003E428B" w:rsidP="00A746A2">
      <w:pPr>
        <w:pStyle w:val="ListParagraph"/>
        <w:numPr>
          <w:ilvl w:val="0"/>
          <w:numId w:val="4"/>
        </w:numPr>
        <w:spacing w:line="276" w:lineRule="auto"/>
      </w:pPr>
      <w:r>
        <w:t>Collaborative apps – Whit</w:t>
      </w:r>
      <w:r w:rsidR="00D83A59">
        <w:t>e</w:t>
      </w:r>
      <w:r>
        <w:t>board apps and team meeting software</w:t>
      </w:r>
      <w:r w:rsidR="00C748C9">
        <w:t>.</w:t>
      </w:r>
    </w:p>
    <w:p w14:paraId="61D72B27" w14:textId="1F0FC512" w:rsidR="00D83A59" w:rsidRDefault="00D83A59" w:rsidP="00A746A2">
      <w:pPr>
        <w:pStyle w:val="ListParagraph"/>
        <w:numPr>
          <w:ilvl w:val="0"/>
          <w:numId w:val="4"/>
        </w:numPr>
        <w:spacing w:line="276" w:lineRule="auto"/>
      </w:pPr>
      <w:r>
        <w:t xml:space="preserve">Apps that require notifications – social networks, email, chat, </w:t>
      </w:r>
      <w:r w:rsidR="000F55CB">
        <w:t>games,</w:t>
      </w:r>
      <w:r w:rsidR="00C748C9">
        <w:t xml:space="preserve"> and travel alerts.</w:t>
      </w:r>
    </w:p>
    <w:p w14:paraId="0C70A5D0" w14:textId="49E44F21" w:rsidR="0001765E" w:rsidRDefault="00B03FF2" w:rsidP="0001765E">
      <w:pPr>
        <w:spacing w:line="276" w:lineRule="auto"/>
      </w:pPr>
      <w:r>
        <w:t>The following are</w:t>
      </w:r>
      <w:r w:rsidR="00261818" w:rsidRPr="00261818">
        <w:t xml:space="preserve"> some features of </w:t>
      </w:r>
      <w:proofErr w:type="spellStart"/>
      <w:r w:rsidR="00261818" w:rsidRPr="00261818">
        <w:t>SignalR</w:t>
      </w:r>
      <w:proofErr w:type="spellEnd"/>
      <w:r w:rsidR="00261818" w:rsidRPr="00261818">
        <w:t xml:space="preserve"> for ASP.NET Core</w:t>
      </w:r>
      <w:r>
        <w:t>.</w:t>
      </w:r>
    </w:p>
    <w:p w14:paraId="1DA8108D" w14:textId="77777777" w:rsidR="00B03FF2" w:rsidRDefault="00B03FF2" w:rsidP="00B03FF2">
      <w:pPr>
        <w:pStyle w:val="ListParagraph"/>
        <w:numPr>
          <w:ilvl w:val="0"/>
          <w:numId w:val="16"/>
        </w:numPr>
        <w:spacing w:line="276" w:lineRule="auto"/>
      </w:pPr>
      <w:proofErr w:type="spellStart"/>
      <w:r>
        <w:t>SignalR</w:t>
      </w:r>
      <w:proofErr w:type="spellEnd"/>
      <w:r>
        <w:t xml:space="preserve"> handles connection management automatically.</w:t>
      </w:r>
    </w:p>
    <w:p w14:paraId="538FC032" w14:textId="77777777" w:rsidR="00B03FF2" w:rsidRDefault="00B03FF2" w:rsidP="00B03FF2">
      <w:pPr>
        <w:pStyle w:val="ListParagraph"/>
        <w:numPr>
          <w:ilvl w:val="0"/>
          <w:numId w:val="16"/>
        </w:numPr>
        <w:spacing w:line="276" w:lineRule="auto"/>
      </w:pPr>
      <w:r>
        <w:t>It sends messages to all connected clients simultaneously.</w:t>
      </w:r>
    </w:p>
    <w:p w14:paraId="4CCD293C" w14:textId="77777777" w:rsidR="00B03FF2" w:rsidRDefault="00B03FF2" w:rsidP="00B03FF2">
      <w:pPr>
        <w:pStyle w:val="ListParagraph"/>
        <w:numPr>
          <w:ilvl w:val="0"/>
          <w:numId w:val="16"/>
        </w:numPr>
        <w:spacing w:line="276" w:lineRule="auto"/>
      </w:pPr>
      <w:r>
        <w:t>It sends messages to specific clients or groups of clients.</w:t>
      </w:r>
    </w:p>
    <w:p w14:paraId="75B3D24A" w14:textId="77777777" w:rsidR="00B03FF2" w:rsidRDefault="00B03FF2" w:rsidP="00B03FF2">
      <w:pPr>
        <w:pStyle w:val="ListParagraph"/>
        <w:numPr>
          <w:ilvl w:val="0"/>
          <w:numId w:val="16"/>
        </w:numPr>
        <w:spacing w:line="276" w:lineRule="auto"/>
      </w:pPr>
      <w:r>
        <w:t>It scales to handle increasing traffic.</w:t>
      </w:r>
    </w:p>
    <w:p w14:paraId="0E974584" w14:textId="77777777" w:rsidR="00B03FF2" w:rsidRDefault="00B03FF2" w:rsidP="00B03FF2">
      <w:pPr>
        <w:pStyle w:val="ListParagraph"/>
        <w:numPr>
          <w:ilvl w:val="0"/>
          <w:numId w:val="16"/>
        </w:numPr>
        <w:spacing w:line="276" w:lineRule="auto"/>
      </w:pPr>
      <w:r>
        <w:t>It allows client SPAs (Single Page Applications) to react to changes on the server.</w:t>
      </w:r>
    </w:p>
    <w:p w14:paraId="56BC79CE" w14:textId="77777777" w:rsidR="00B03FF2" w:rsidRDefault="00B03FF2" w:rsidP="0001765E">
      <w:pPr>
        <w:spacing w:line="276" w:lineRule="auto"/>
      </w:pPr>
    </w:p>
    <w:p w14:paraId="33DF0C78" w14:textId="5628115E" w:rsidR="005E2F7C" w:rsidRDefault="00CA799A" w:rsidP="000C1A28">
      <w:pPr>
        <w:pStyle w:val="Heading1"/>
      </w:pPr>
      <w:r w:rsidRPr="00DA5E81">
        <w:lastRenderedPageBreak/>
        <w:t>METHODOLOGY</w:t>
      </w:r>
    </w:p>
    <w:p w14:paraId="2317A030" w14:textId="77777777" w:rsidR="00801DE8" w:rsidRPr="008B12E4" w:rsidRDefault="00801DE8" w:rsidP="00801DE8">
      <w:pPr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HUB</w:t>
      </w:r>
    </w:p>
    <w:p w14:paraId="5C69243B" w14:textId="77777777" w:rsidR="00801DE8" w:rsidRDefault="00801DE8" w:rsidP="00801DE8">
      <w:pPr>
        <w:spacing w:line="276" w:lineRule="auto"/>
      </w:pPr>
      <w:r w:rsidRPr="001B6812">
        <w:t xml:space="preserve">In </w:t>
      </w:r>
      <w:proofErr w:type="spellStart"/>
      <w:r w:rsidRPr="001B6812">
        <w:t>SignalR</w:t>
      </w:r>
      <w:proofErr w:type="spellEnd"/>
      <w:r w:rsidRPr="001B6812">
        <w:t xml:space="preserve">, a hub is used to communicate between clients and servers. A hub is a high-level pipeline that allows a client and a server to call methods on each other. </w:t>
      </w:r>
      <w:r>
        <w:t>A hub is like</w:t>
      </w:r>
      <w:r w:rsidRPr="001B6812">
        <w:t xml:space="preserve"> as a </w:t>
      </w:r>
      <w:r w:rsidRPr="00930EB8">
        <w:rPr>
          <w:b/>
          <w:bCs/>
        </w:rPr>
        <w:t>proxy</w:t>
      </w:r>
      <w:r w:rsidRPr="001B6812">
        <w:t xml:space="preserve"> between all connected clients and the server.</w:t>
      </w:r>
      <w:r>
        <w:t xml:space="preserve"> Each client sends and receives the message from hub. Clients don’t connect to each other directly.</w:t>
      </w:r>
    </w:p>
    <w:p w14:paraId="5A2F27ED" w14:textId="1F551E98" w:rsidR="00801DE8" w:rsidRDefault="00801DE8" w:rsidP="00801DE8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1"/>
        <w:gridCol w:w="4859"/>
      </w:tblGrid>
      <w:tr w:rsidR="003A39CF" w14:paraId="3F03174F" w14:textId="77777777" w:rsidTr="00F551FE">
        <w:trPr>
          <w:jc w:val="center"/>
        </w:trPr>
        <w:tc>
          <w:tcPr>
            <w:tcW w:w="4675" w:type="dxa"/>
          </w:tcPr>
          <w:p w14:paraId="16DDDB42" w14:textId="77777777" w:rsidR="00232BF7" w:rsidRDefault="00232BF7" w:rsidP="00801DE8"/>
          <w:p w14:paraId="240F0975" w14:textId="087E2A60" w:rsidR="00232BF7" w:rsidRDefault="00F551FE" w:rsidP="00801DE8">
            <w:r>
              <w:rPr>
                <w:noProof/>
              </w:rPr>
              <w:drawing>
                <wp:inline distT="0" distB="0" distL="0" distR="0" wp14:anchorId="6B2C61A4" wp14:editId="373D3A32">
                  <wp:extent cx="2819400" cy="2044970"/>
                  <wp:effectExtent l="0" t="0" r="0" b="0"/>
                  <wp:docPr id="2" name="Picture 2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Diagram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7873" cy="2087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F191AA" w14:textId="0969347B" w:rsidR="00232BF7" w:rsidRDefault="00232BF7" w:rsidP="00801DE8"/>
        </w:tc>
        <w:tc>
          <w:tcPr>
            <w:tcW w:w="4675" w:type="dxa"/>
          </w:tcPr>
          <w:p w14:paraId="1B9C4687" w14:textId="4D6FF654" w:rsidR="00232BF7" w:rsidRDefault="00232BF7" w:rsidP="00801DE8"/>
          <w:p w14:paraId="326DF2A9" w14:textId="0105FA4D" w:rsidR="009E68EF" w:rsidRDefault="00A7712E" w:rsidP="00801DE8">
            <w:r>
              <w:rPr>
                <w:noProof/>
              </w:rPr>
              <w:drawing>
                <wp:inline distT="0" distB="0" distL="0" distR="0" wp14:anchorId="5D601C1C" wp14:editId="451A775E">
                  <wp:extent cx="3054646" cy="2095500"/>
                  <wp:effectExtent l="0" t="0" r="0" b="0"/>
                  <wp:docPr id="3" name="Picture 3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Diagram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532" cy="2140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39CF" w14:paraId="4D7DCE10" w14:textId="77777777" w:rsidTr="00F551FE">
        <w:trPr>
          <w:jc w:val="center"/>
        </w:trPr>
        <w:tc>
          <w:tcPr>
            <w:tcW w:w="4675" w:type="dxa"/>
          </w:tcPr>
          <w:p w14:paraId="6E145252" w14:textId="511AA720" w:rsidR="00232BF7" w:rsidRDefault="00A40C46" w:rsidP="00A40C46">
            <w:pPr>
              <w:jc w:val="center"/>
            </w:pPr>
            <w:r>
              <w:t xml:space="preserve">Client A wants to send message to Client </w:t>
            </w:r>
            <w:r w:rsidR="00F551FE">
              <w:t>C</w:t>
            </w:r>
          </w:p>
        </w:tc>
        <w:tc>
          <w:tcPr>
            <w:tcW w:w="4675" w:type="dxa"/>
          </w:tcPr>
          <w:p w14:paraId="1CA6FE7D" w14:textId="173E3E2E" w:rsidR="00232BF7" w:rsidRDefault="00A1420D" w:rsidP="00A1420D">
            <w:pPr>
              <w:jc w:val="center"/>
            </w:pPr>
            <w:r>
              <w:t>Client A wants to send message to all other clients</w:t>
            </w:r>
          </w:p>
        </w:tc>
      </w:tr>
    </w:tbl>
    <w:p w14:paraId="3ADEA849" w14:textId="77777777" w:rsidR="00232BF7" w:rsidRPr="00801DE8" w:rsidRDefault="00232BF7" w:rsidP="00801DE8"/>
    <w:p w14:paraId="0061496D" w14:textId="5D2E6958" w:rsidR="008B12E4" w:rsidRPr="008B12E4" w:rsidRDefault="00DE4E14" w:rsidP="008B12E4">
      <w:pPr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TRANSPORTS</w:t>
      </w:r>
    </w:p>
    <w:p w14:paraId="0EEE2EBD" w14:textId="3C5FF8C2" w:rsidR="005E2F7C" w:rsidRDefault="00DE4E14" w:rsidP="00F45834">
      <w:pPr>
        <w:spacing w:line="276" w:lineRule="auto"/>
      </w:pPr>
      <w:proofErr w:type="spellStart"/>
      <w:r w:rsidRPr="00DE4E14">
        <w:t>SignalR</w:t>
      </w:r>
      <w:proofErr w:type="spellEnd"/>
      <w:r w:rsidRPr="00DE4E14">
        <w:t xml:space="preserve"> supports the following techniques, or transports, for handling real-time communication</w:t>
      </w:r>
      <w:r>
        <w:t>:</w:t>
      </w:r>
    </w:p>
    <w:p w14:paraId="48D7048A" w14:textId="024A8F40" w:rsidR="00DE4E14" w:rsidRDefault="00DE4E14" w:rsidP="00F45834">
      <w:pPr>
        <w:pStyle w:val="ListParagraph"/>
        <w:numPr>
          <w:ilvl w:val="0"/>
          <w:numId w:val="6"/>
        </w:numPr>
        <w:spacing w:line="276" w:lineRule="auto"/>
      </w:pPr>
      <w:proofErr w:type="spellStart"/>
      <w:r>
        <w:t>WebSockets</w:t>
      </w:r>
      <w:proofErr w:type="spellEnd"/>
    </w:p>
    <w:p w14:paraId="016645AC" w14:textId="319C09B3" w:rsidR="00DE4E14" w:rsidRDefault="00DE4E14" w:rsidP="00F45834">
      <w:pPr>
        <w:pStyle w:val="ListParagraph"/>
        <w:numPr>
          <w:ilvl w:val="0"/>
          <w:numId w:val="6"/>
        </w:numPr>
        <w:spacing w:line="276" w:lineRule="auto"/>
      </w:pPr>
      <w:r>
        <w:t>Server-Sent Events</w:t>
      </w:r>
    </w:p>
    <w:p w14:paraId="4A2CF3F7" w14:textId="598F49E4" w:rsidR="00DE4E14" w:rsidRDefault="00DE4E14" w:rsidP="00F45834">
      <w:pPr>
        <w:pStyle w:val="ListParagraph"/>
        <w:numPr>
          <w:ilvl w:val="0"/>
          <w:numId w:val="6"/>
        </w:numPr>
        <w:spacing w:line="276" w:lineRule="auto"/>
      </w:pPr>
      <w:r>
        <w:t>Long Polling</w:t>
      </w:r>
    </w:p>
    <w:p w14:paraId="69128791" w14:textId="25ED52F2" w:rsidR="00DE4E14" w:rsidRDefault="00F45834" w:rsidP="00F45834">
      <w:pPr>
        <w:spacing w:line="276" w:lineRule="auto"/>
      </w:pPr>
      <w:r w:rsidRPr="00F45834">
        <w:t xml:space="preserve">The order in which the transports are listed here signifies their graceful fallback order. In other words, </w:t>
      </w:r>
      <w:proofErr w:type="spellStart"/>
      <w:r w:rsidRPr="00F45834">
        <w:t>WebSockets</w:t>
      </w:r>
      <w:proofErr w:type="spellEnd"/>
      <w:r w:rsidRPr="00F45834">
        <w:t xml:space="preserve"> is preferred over Server-Sent Events, and Server-Sent Events is preferred over Long Polling, though any one of them could be used. </w:t>
      </w:r>
      <w:proofErr w:type="spellStart"/>
      <w:r w:rsidRPr="00F45834">
        <w:t>SignalR</w:t>
      </w:r>
      <w:proofErr w:type="spellEnd"/>
      <w:r w:rsidRPr="00F45834">
        <w:t xml:space="preserve"> automatically chooses the best transport method that's within the capabilities of the server and client.</w:t>
      </w:r>
    </w:p>
    <w:p w14:paraId="1C93D5B3" w14:textId="3AE4CFDA" w:rsidR="0085417A" w:rsidRDefault="00C5333B" w:rsidP="00F45834">
      <w:pPr>
        <w:spacing w:line="276" w:lineRule="auto"/>
      </w:pPr>
      <w:proofErr w:type="spellStart"/>
      <w:r w:rsidRPr="009E0864">
        <w:rPr>
          <w:b/>
          <w:bCs/>
        </w:rPr>
        <w:t>WebSockets</w:t>
      </w:r>
      <w:proofErr w:type="spellEnd"/>
      <w:r>
        <w:t xml:space="preserve"> allow full-duplex communication between the client and the server</w:t>
      </w:r>
      <w:r w:rsidR="00AA2D3F">
        <w:t>. First, connection is established using standard HTTP request. Once connected, server can send any number of</w:t>
      </w:r>
      <w:r w:rsidR="00AC07FA">
        <w:t xml:space="preserve"> messages to client. Client can respond back to the server on </w:t>
      </w:r>
      <w:r w:rsidR="009B194E">
        <w:t>W</w:t>
      </w:r>
      <w:r w:rsidR="00AC07FA">
        <w:t>eb</w:t>
      </w:r>
      <w:r w:rsidR="009B194E">
        <w:t>S</w:t>
      </w:r>
      <w:r w:rsidR="00AC07FA">
        <w:t>ocket</w:t>
      </w:r>
      <w:r w:rsidR="00483E41">
        <w:t>.</w:t>
      </w:r>
    </w:p>
    <w:p w14:paraId="74426BF6" w14:textId="4FDF67F3" w:rsidR="001B6E4C" w:rsidRDefault="002C624E" w:rsidP="000C1A28">
      <w:r>
        <w:rPr>
          <w:noProof/>
        </w:rPr>
        <w:lastRenderedPageBreak/>
        <w:drawing>
          <wp:inline distT="0" distB="0" distL="0" distR="0" wp14:anchorId="70160F61" wp14:editId="18E60749">
            <wp:extent cx="5943600" cy="248158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A59A" w14:textId="77777777" w:rsidR="00E753D8" w:rsidRDefault="00E753D8" w:rsidP="000C1A28"/>
    <w:p w14:paraId="1051ADCB" w14:textId="2C92CB7F" w:rsidR="00BC1FB4" w:rsidRDefault="009A530D" w:rsidP="00BC1FB4">
      <w:pPr>
        <w:pStyle w:val="Heading1"/>
      </w:pPr>
      <w:r>
        <w:t xml:space="preserve">ASP.NET Core </w:t>
      </w:r>
      <w:r w:rsidR="00BC1FB4">
        <w:t>IMPLEMENTATION</w:t>
      </w:r>
      <w:r w:rsidR="004E2728">
        <w:t xml:space="preserve"> - SERVER</w:t>
      </w:r>
    </w:p>
    <w:p w14:paraId="2141E711" w14:textId="6FFA870A" w:rsidR="00E92D6B" w:rsidRDefault="006F7537" w:rsidP="00E92D6B">
      <w:r>
        <w:t>The following are the steps to implement</w:t>
      </w:r>
      <w:r w:rsidR="00CA3B0A">
        <w:t xml:space="preserve"> </w:t>
      </w:r>
      <w:r w:rsidR="00C71AE1">
        <w:t>a</w:t>
      </w:r>
      <w:r w:rsidR="000108D8">
        <w:t xml:space="preserve"> real-time chat application using </w:t>
      </w:r>
      <w:proofErr w:type="spellStart"/>
      <w:r w:rsidR="000108D8">
        <w:t>SignalR</w:t>
      </w:r>
      <w:proofErr w:type="spellEnd"/>
      <w:r w:rsidR="000108D8">
        <w:t xml:space="preserve"> and ASP.NET Core.</w:t>
      </w:r>
      <w:r w:rsidR="00C2725B">
        <w:t xml:space="preserve"> </w:t>
      </w:r>
      <w:r w:rsidR="008E537F">
        <w:t xml:space="preserve"> </w:t>
      </w:r>
      <w:r w:rsidR="00F316D9">
        <w:t xml:space="preserve">This is the server-side implementation of the </w:t>
      </w:r>
      <w:proofErr w:type="spellStart"/>
      <w:r w:rsidR="00F316D9">
        <w:t>SignalR</w:t>
      </w:r>
      <w:proofErr w:type="spellEnd"/>
      <w:r w:rsidR="00F316D9">
        <w:t xml:space="preserve"> application using ASP.NET Core.</w:t>
      </w:r>
    </w:p>
    <w:p w14:paraId="0AC77B34" w14:textId="77777777" w:rsidR="007553DF" w:rsidRDefault="007553DF" w:rsidP="00E92D6B"/>
    <w:p w14:paraId="31A6B61E" w14:textId="21CE31CA" w:rsidR="008E537F" w:rsidRDefault="007553DF" w:rsidP="007553DF">
      <w:pPr>
        <w:jc w:val="center"/>
      </w:pPr>
      <w:r>
        <w:rPr>
          <w:noProof/>
        </w:rPr>
        <w:drawing>
          <wp:inline distT="0" distB="0" distL="0" distR="0" wp14:anchorId="6EE1F087" wp14:editId="172D6A12">
            <wp:extent cx="4015246" cy="2977116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202" cy="298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D930" w14:textId="3190F93B" w:rsidR="007553DF" w:rsidRDefault="007553DF" w:rsidP="007553DF">
      <w:pPr>
        <w:jc w:val="center"/>
      </w:pPr>
    </w:p>
    <w:p w14:paraId="21B60A67" w14:textId="5FB9CD36" w:rsidR="007553DF" w:rsidRDefault="007553DF" w:rsidP="007553DF">
      <w:pPr>
        <w:jc w:val="center"/>
      </w:pPr>
    </w:p>
    <w:p w14:paraId="76026881" w14:textId="77777777" w:rsidR="007553DF" w:rsidRPr="00E92D6B" w:rsidRDefault="007553DF" w:rsidP="007553DF">
      <w:pPr>
        <w:jc w:val="center"/>
      </w:pPr>
    </w:p>
    <w:p w14:paraId="10AB14D3" w14:textId="7BA934CA" w:rsidR="00360791" w:rsidRPr="008B12E4" w:rsidRDefault="00FE5714" w:rsidP="00BC1FB4">
      <w:pPr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lastRenderedPageBreak/>
        <w:t>PRER</w:t>
      </w:r>
      <w:r w:rsidR="00360791"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EQUISITES</w:t>
      </w:r>
    </w:p>
    <w:p w14:paraId="32E1AD7D" w14:textId="02A08547" w:rsidR="00360791" w:rsidRPr="00360791" w:rsidRDefault="00360791" w:rsidP="00BC1FB4">
      <w:pPr>
        <w:spacing w:line="276" w:lineRule="auto"/>
      </w:pPr>
      <w:r>
        <w:t xml:space="preserve">The prerequisite for this application is </w:t>
      </w:r>
      <w:r w:rsidR="000F2D1C" w:rsidRPr="000F2D1C">
        <w:rPr>
          <w:b/>
          <w:bCs/>
        </w:rPr>
        <w:t>Microsoft</w:t>
      </w:r>
      <w:r w:rsidR="000F2D1C">
        <w:t xml:space="preserve"> </w:t>
      </w:r>
      <w:r>
        <w:rPr>
          <w:b/>
          <w:bCs/>
        </w:rPr>
        <w:t xml:space="preserve">Visual Studio 2022 </w:t>
      </w:r>
      <w:r>
        <w:t xml:space="preserve">with </w:t>
      </w:r>
      <w:r w:rsidRPr="00360791">
        <w:rPr>
          <w:b/>
          <w:bCs/>
        </w:rPr>
        <w:t>ASP.NET</w:t>
      </w:r>
      <w:r>
        <w:t xml:space="preserve"> and </w:t>
      </w:r>
      <w:r w:rsidRPr="00360791">
        <w:rPr>
          <w:b/>
          <w:bCs/>
        </w:rPr>
        <w:t>web development</w:t>
      </w:r>
      <w:r>
        <w:t xml:space="preserve"> workload.</w:t>
      </w:r>
    </w:p>
    <w:p w14:paraId="7E21C3DE" w14:textId="707495BE" w:rsidR="00BC1FB4" w:rsidRDefault="00D46186" w:rsidP="00A00D6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F4C6A42" wp14:editId="1135AE04">
            <wp:extent cx="3232298" cy="2440456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343" cy="249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834E" w14:textId="7396E42C" w:rsidR="00D46186" w:rsidRPr="008B12E4" w:rsidRDefault="004A2619" w:rsidP="00D46186">
      <w:pPr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 xml:space="preserve">Step 1 - </w:t>
      </w:r>
      <w:r w:rsidR="00AD1E14"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Create a web app project</w:t>
      </w:r>
    </w:p>
    <w:p w14:paraId="43A191D5" w14:textId="25F7FF62" w:rsidR="00D46186" w:rsidRDefault="00521F04" w:rsidP="004A2619">
      <w:pPr>
        <w:pStyle w:val="ListParagraph"/>
        <w:numPr>
          <w:ilvl w:val="0"/>
          <w:numId w:val="7"/>
        </w:numPr>
        <w:spacing w:line="276" w:lineRule="auto"/>
      </w:pPr>
      <w:r w:rsidRPr="00521F04">
        <w:t xml:space="preserve">Start Visual Studio 2022 and select </w:t>
      </w:r>
      <w:r w:rsidRPr="004A2619">
        <w:rPr>
          <w:b/>
          <w:bCs/>
        </w:rPr>
        <w:t>Create a new project</w:t>
      </w:r>
      <w:r w:rsidRPr="00521F04">
        <w:t>.</w:t>
      </w:r>
    </w:p>
    <w:p w14:paraId="6549878C" w14:textId="75FDCF4E" w:rsidR="00DB75EA" w:rsidRDefault="00E324C8" w:rsidP="00E036B5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506DF6B" wp14:editId="430F563D">
            <wp:extent cx="4096867" cy="288365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867" cy="288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FCC5" w14:textId="31A6257C" w:rsidR="002D4676" w:rsidRDefault="002D4676" w:rsidP="00E036B5">
      <w:pPr>
        <w:pStyle w:val="ListParagraph"/>
        <w:numPr>
          <w:ilvl w:val="0"/>
          <w:numId w:val="7"/>
        </w:numPr>
        <w:spacing w:line="276" w:lineRule="auto"/>
      </w:pPr>
      <w:r w:rsidRPr="002D4676">
        <w:t xml:space="preserve">In the </w:t>
      </w:r>
      <w:r w:rsidRPr="00E036B5">
        <w:rPr>
          <w:b/>
          <w:bCs/>
        </w:rPr>
        <w:t>Create a new project</w:t>
      </w:r>
      <w:r w:rsidRPr="002D4676">
        <w:t xml:space="preserve"> dialog, select </w:t>
      </w:r>
      <w:r w:rsidRPr="00E036B5">
        <w:rPr>
          <w:b/>
          <w:bCs/>
        </w:rPr>
        <w:t>ASP.NET Core Web App</w:t>
      </w:r>
      <w:r w:rsidRPr="002D4676">
        <w:t xml:space="preserve">, and then select </w:t>
      </w:r>
      <w:r w:rsidRPr="00E036B5">
        <w:rPr>
          <w:b/>
          <w:bCs/>
        </w:rPr>
        <w:t>Next</w:t>
      </w:r>
      <w:r w:rsidRPr="002D4676">
        <w:t>.</w:t>
      </w:r>
    </w:p>
    <w:p w14:paraId="5EEE61EE" w14:textId="10A52299" w:rsidR="002D4676" w:rsidRDefault="0075111C" w:rsidP="00DB3A16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2A2D0AA5" wp14:editId="1C900512">
            <wp:extent cx="4084674" cy="287146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28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A540" w14:textId="3FBD5849" w:rsidR="002D4676" w:rsidRPr="00E036B5" w:rsidRDefault="008E6C79" w:rsidP="00E036B5">
      <w:pPr>
        <w:pStyle w:val="ListParagraph"/>
        <w:numPr>
          <w:ilvl w:val="0"/>
          <w:numId w:val="7"/>
        </w:numPr>
        <w:spacing w:line="276" w:lineRule="auto"/>
        <w:jc w:val="left"/>
        <w:rPr>
          <w:b/>
          <w:bCs/>
        </w:rPr>
      </w:pPr>
      <w:r w:rsidRPr="008E6C79">
        <w:t xml:space="preserve">In the </w:t>
      </w:r>
      <w:r w:rsidRPr="00E036B5">
        <w:rPr>
          <w:b/>
          <w:bCs/>
        </w:rPr>
        <w:t>Configure your new project</w:t>
      </w:r>
      <w:r w:rsidRPr="008E6C79">
        <w:t xml:space="preserve"> dialog, enter </w:t>
      </w:r>
      <w:proofErr w:type="spellStart"/>
      <w:r w:rsidRPr="00E036B5">
        <w:rPr>
          <w:b/>
          <w:bCs/>
        </w:rPr>
        <w:t>SignalRChat</w:t>
      </w:r>
      <w:proofErr w:type="spellEnd"/>
      <w:r w:rsidRPr="008E6C79">
        <w:t xml:space="preserve"> for </w:t>
      </w:r>
      <w:r w:rsidRPr="00E036B5">
        <w:rPr>
          <w:b/>
          <w:bCs/>
        </w:rPr>
        <w:t>Project name</w:t>
      </w:r>
      <w:r w:rsidRPr="008E6C79">
        <w:t>.</w:t>
      </w:r>
      <w:r>
        <w:t xml:space="preserve"> Provide the preferred location for your project. Select </w:t>
      </w:r>
      <w:r w:rsidRPr="00E036B5">
        <w:rPr>
          <w:b/>
          <w:bCs/>
        </w:rPr>
        <w:t>Next.</w:t>
      </w:r>
    </w:p>
    <w:p w14:paraId="554FD08E" w14:textId="2EB8D9B9" w:rsidR="008E6C79" w:rsidRDefault="00745DAB" w:rsidP="00DB3A16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4855AA3" wp14:editId="03247D73">
            <wp:extent cx="4096867" cy="2883658"/>
            <wp:effectExtent l="0" t="0" r="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867" cy="288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F756" w14:textId="041E5B30" w:rsidR="008E6C79" w:rsidRDefault="0053187B" w:rsidP="00BC6F6B">
      <w:pPr>
        <w:pStyle w:val="ListParagraph"/>
        <w:numPr>
          <w:ilvl w:val="0"/>
          <w:numId w:val="7"/>
        </w:numPr>
        <w:spacing w:line="276" w:lineRule="auto"/>
        <w:jc w:val="left"/>
      </w:pPr>
      <w:r w:rsidRPr="0053187B">
        <w:t xml:space="preserve">In the </w:t>
      </w:r>
      <w:r w:rsidRPr="00BC6F6B">
        <w:rPr>
          <w:b/>
          <w:bCs/>
        </w:rPr>
        <w:t>Additional information</w:t>
      </w:r>
      <w:r w:rsidRPr="0053187B">
        <w:t xml:space="preserve"> dialog, select </w:t>
      </w:r>
      <w:r w:rsidRPr="00BC6F6B">
        <w:rPr>
          <w:b/>
          <w:bCs/>
        </w:rPr>
        <w:t>.NET 6.0 (Long-term support)</w:t>
      </w:r>
      <w:r>
        <w:t>. Unselect Configure for HTTPS.</w:t>
      </w:r>
      <w:r w:rsidRPr="0053187B">
        <w:t xml:space="preserve"> </w:t>
      </w:r>
      <w:r>
        <w:t>T</w:t>
      </w:r>
      <w:r w:rsidRPr="0053187B">
        <w:t xml:space="preserve">hen select </w:t>
      </w:r>
      <w:r w:rsidRPr="00BC6F6B">
        <w:rPr>
          <w:b/>
          <w:bCs/>
        </w:rPr>
        <w:t>Create</w:t>
      </w:r>
      <w:r w:rsidRPr="0053187B">
        <w:t>.</w:t>
      </w:r>
    </w:p>
    <w:p w14:paraId="54C17EBF" w14:textId="0DAAEBEF" w:rsidR="008E6C79" w:rsidRDefault="00A55EC2" w:rsidP="00DB3A16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7129E8B1" wp14:editId="27862285">
            <wp:extent cx="4109060" cy="2883658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060" cy="288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0066" w14:textId="3AACDF8C" w:rsidR="00664121" w:rsidRDefault="00664121" w:rsidP="00BC6F6B">
      <w:pPr>
        <w:pStyle w:val="ListParagraph"/>
        <w:numPr>
          <w:ilvl w:val="0"/>
          <w:numId w:val="7"/>
        </w:numPr>
        <w:spacing w:line="276" w:lineRule="auto"/>
        <w:jc w:val="left"/>
      </w:pPr>
      <w:r>
        <w:t>An ASP.NET Core Web App project will be created</w:t>
      </w:r>
      <w:r w:rsidR="00015D9C">
        <w:t xml:space="preserve"> with all the basic files and folders. The folder structure will look li</w:t>
      </w:r>
      <w:r w:rsidR="000909E0">
        <w:t>ke the one shown below.</w:t>
      </w:r>
    </w:p>
    <w:p w14:paraId="1508E15E" w14:textId="38C57DA8" w:rsidR="005E4D25" w:rsidRDefault="005E4D25" w:rsidP="00BC6F6B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DDAB440" wp14:editId="72BB522A">
            <wp:extent cx="2235200" cy="32067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225" cy="32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6B9A" w14:textId="77777777" w:rsidR="00DD375A" w:rsidRDefault="00DD375A" w:rsidP="00DD375A">
      <w:pPr>
        <w:spacing w:line="276" w:lineRule="auto"/>
      </w:pPr>
    </w:p>
    <w:p w14:paraId="240D4679" w14:textId="52C67CE2" w:rsidR="005C6764" w:rsidRPr="008B12E4" w:rsidRDefault="00BC6F6B" w:rsidP="005C6764">
      <w:pPr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 xml:space="preserve">Step 2 - </w:t>
      </w:r>
      <w:r w:rsidR="005C6764"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 xml:space="preserve">Add the </w:t>
      </w:r>
      <w:proofErr w:type="spellStart"/>
      <w:r w:rsidR="005C6764"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SignalR</w:t>
      </w:r>
      <w:proofErr w:type="spellEnd"/>
      <w:r w:rsidR="005C6764"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 xml:space="preserve"> client library</w:t>
      </w:r>
    </w:p>
    <w:p w14:paraId="2015CC11" w14:textId="62FD6CFC" w:rsidR="007E7868" w:rsidRDefault="007E7868" w:rsidP="005C6764">
      <w:pPr>
        <w:spacing w:line="276" w:lineRule="auto"/>
      </w:pPr>
      <w:r w:rsidRPr="007E7868">
        <w:t xml:space="preserve">The </w:t>
      </w:r>
      <w:proofErr w:type="spellStart"/>
      <w:r w:rsidRPr="007E7868">
        <w:t>SignalR</w:t>
      </w:r>
      <w:proofErr w:type="spellEnd"/>
      <w:r w:rsidRPr="007E7868">
        <w:t xml:space="preserve"> server library is included in the ASP.NET Core shared framework. The JavaScript client library isn't automatically included in the project. Library Manager (</w:t>
      </w:r>
      <w:proofErr w:type="spellStart"/>
      <w:r w:rsidRPr="007E7868">
        <w:t>LibMan</w:t>
      </w:r>
      <w:proofErr w:type="spellEnd"/>
      <w:r w:rsidRPr="007E7868">
        <w:t>)</w:t>
      </w:r>
      <w:r w:rsidR="009B1E19">
        <w:t xml:space="preserve"> is used</w:t>
      </w:r>
      <w:r w:rsidRPr="007E7868">
        <w:t xml:space="preserve"> to get the client library from </w:t>
      </w:r>
      <w:proofErr w:type="spellStart"/>
      <w:r w:rsidRPr="007E7868">
        <w:rPr>
          <w:b/>
          <w:bCs/>
        </w:rPr>
        <w:t>unpkg</w:t>
      </w:r>
      <w:proofErr w:type="spellEnd"/>
      <w:r w:rsidRPr="007E7868">
        <w:t xml:space="preserve">. </w:t>
      </w:r>
      <w:proofErr w:type="spellStart"/>
      <w:r>
        <w:t>u</w:t>
      </w:r>
      <w:r w:rsidRPr="007E7868">
        <w:t>npkg</w:t>
      </w:r>
      <w:proofErr w:type="spellEnd"/>
      <w:r>
        <w:t xml:space="preserve"> </w:t>
      </w:r>
      <w:r w:rsidRPr="007E7868">
        <w:t xml:space="preserve">is a fast, global content delivery network for everything on </w:t>
      </w:r>
      <w:proofErr w:type="spellStart"/>
      <w:r w:rsidRPr="007E7868">
        <w:rPr>
          <w:b/>
          <w:bCs/>
        </w:rPr>
        <w:t>npm</w:t>
      </w:r>
      <w:proofErr w:type="spellEnd"/>
      <w:r w:rsidRPr="007E7868">
        <w:t>.</w:t>
      </w:r>
    </w:p>
    <w:p w14:paraId="0A6D15F8" w14:textId="0FC63663" w:rsidR="008E6C79" w:rsidRDefault="00157D5A" w:rsidP="00AE00BC">
      <w:pPr>
        <w:pStyle w:val="ListParagraph"/>
        <w:numPr>
          <w:ilvl w:val="0"/>
          <w:numId w:val="9"/>
        </w:numPr>
        <w:spacing w:line="276" w:lineRule="auto"/>
        <w:jc w:val="left"/>
      </w:pPr>
      <w:r w:rsidRPr="00157D5A">
        <w:lastRenderedPageBreak/>
        <w:t xml:space="preserve">In </w:t>
      </w:r>
      <w:r w:rsidRPr="00AE00BC">
        <w:rPr>
          <w:b/>
          <w:bCs/>
        </w:rPr>
        <w:t>Solution Explorer</w:t>
      </w:r>
      <w:r w:rsidRPr="00157D5A">
        <w:t xml:space="preserve">, right-click the project, and select </w:t>
      </w:r>
      <w:r w:rsidRPr="00AE00BC">
        <w:rPr>
          <w:b/>
          <w:bCs/>
        </w:rPr>
        <w:t>Add &gt; Client-Side Library</w:t>
      </w:r>
      <w:r w:rsidRPr="00157D5A">
        <w:t>.</w:t>
      </w:r>
    </w:p>
    <w:p w14:paraId="72F5D55E" w14:textId="5C0760CC" w:rsidR="00E27D84" w:rsidRDefault="00DB75EA" w:rsidP="00DB3A16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E03A2CF" wp14:editId="55ECFDC0">
            <wp:extent cx="4162397" cy="2524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8" t="9040" r="28120" b="15418"/>
                    <a:stretch/>
                  </pic:blipFill>
                  <pic:spPr bwMode="auto">
                    <a:xfrm>
                      <a:off x="0" y="0"/>
                      <a:ext cx="4164864" cy="2525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6EA51" w14:textId="77777777" w:rsidR="00E27D84" w:rsidRDefault="00E27D84" w:rsidP="00AE00BC">
      <w:pPr>
        <w:pStyle w:val="ListParagraph"/>
        <w:numPr>
          <w:ilvl w:val="0"/>
          <w:numId w:val="9"/>
        </w:numPr>
        <w:spacing w:line="276" w:lineRule="auto"/>
        <w:jc w:val="left"/>
      </w:pPr>
      <w:r>
        <w:t xml:space="preserve">In the </w:t>
      </w:r>
      <w:r w:rsidRPr="00AE00BC">
        <w:rPr>
          <w:b/>
          <w:bCs/>
        </w:rPr>
        <w:t>Add Client-Side Library</w:t>
      </w:r>
      <w:r>
        <w:t xml:space="preserve"> dialog:</w:t>
      </w:r>
    </w:p>
    <w:p w14:paraId="3A07F4B3" w14:textId="74C60589" w:rsidR="00E27D84" w:rsidRDefault="00E27D84" w:rsidP="00AE00BC">
      <w:pPr>
        <w:pStyle w:val="ListParagraph"/>
        <w:numPr>
          <w:ilvl w:val="1"/>
          <w:numId w:val="9"/>
        </w:numPr>
        <w:spacing w:line="276" w:lineRule="auto"/>
        <w:jc w:val="left"/>
      </w:pPr>
      <w:r>
        <w:t xml:space="preserve">Select </w:t>
      </w:r>
      <w:proofErr w:type="spellStart"/>
      <w:r w:rsidRPr="00AE00BC">
        <w:rPr>
          <w:b/>
          <w:bCs/>
        </w:rPr>
        <w:t>unpkg</w:t>
      </w:r>
      <w:proofErr w:type="spellEnd"/>
      <w:r>
        <w:t xml:space="preserve"> for Provider</w:t>
      </w:r>
    </w:p>
    <w:p w14:paraId="5E43579C" w14:textId="6C66785E" w:rsidR="00E27D84" w:rsidRDefault="00E27D84" w:rsidP="00AE00BC">
      <w:pPr>
        <w:pStyle w:val="ListParagraph"/>
        <w:numPr>
          <w:ilvl w:val="1"/>
          <w:numId w:val="9"/>
        </w:numPr>
        <w:spacing w:line="276" w:lineRule="auto"/>
        <w:jc w:val="left"/>
      </w:pPr>
      <w:r>
        <w:t xml:space="preserve">Enter </w:t>
      </w:r>
      <w:r w:rsidRPr="00AE00BC">
        <w:rPr>
          <w:b/>
          <w:bCs/>
        </w:rPr>
        <w:t>@microsoft/signalr@latest</w:t>
      </w:r>
      <w:r>
        <w:t xml:space="preserve"> for Library</w:t>
      </w:r>
    </w:p>
    <w:p w14:paraId="5884DAAE" w14:textId="581FAEA5" w:rsidR="00E27D84" w:rsidRDefault="00E27D84" w:rsidP="00AE00BC">
      <w:pPr>
        <w:pStyle w:val="ListParagraph"/>
        <w:numPr>
          <w:ilvl w:val="1"/>
          <w:numId w:val="9"/>
        </w:numPr>
        <w:spacing w:line="276" w:lineRule="auto"/>
        <w:jc w:val="left"/>
      </w:pPr>
      <w:r>
        <w:t xml:space="preserve">Select </w:t>
      </w:r>
      <w:r w:rsidRPr="00AE00BC">
        <w:rPr>
          <w:b/>
          <w:bCs/>
        </w:rPr>
        <w:t>Choose specific files</w:t>
      </w:r>
      <w:r>
        <w:t xml:space="preserve">, expand the </w:t>
      </w:r>
      <w:proofErr w:type="spellStart"/>
      <w:r>
        <w:t>dist</w:t>
      </w:r>
      <w:proofErr w:type="spellEnd"/>
      <w:r>
        <w:t xml:space="preserve">/browser folder, and select </w:t>
      </w:r>
      <w:r w:rsidRPr="00AE00BC">
        <w:rPr>
          <w:b/>
          <w:bCs/>
        </w:rPr>
        <w:t>signalr.js</w:t>
      </w:r>
      <w:r>
        <w:t xml:space="preserve"> and </w:t>
      </w:r>
      <w:r w:rsidRPr="00AE00BC">
        <w:rPr>
          <w:b/>
          <w:bCs/>
        </w:rPr>
        <w:t>signalr.min.js</w:t>
      </w:r>
      <w:r>
        <w:t>.</w:t>
      </w:r>
    </w:p>
    <w:p w14:paraId="7BC62B56" w14:textId="14DA828F" w:rsidR="00E27D84" w:rsidRDefault="00E27D84" w:rsidP="00AE00BC">
      <w:pPr>
        <w:pStyle w:val="ListParagraph"/>
        <w:numPr>
          <w:ilvl w:val="1"/>
          <w:numId w:val="9"/>
        </w:numPr>
        <w:spacing w:line="276" w:lineRule="auto"/>
        <w:jc w:val="left"/>
      </w:pPr>
      <w:r>
        <w:t xml:space="preserve">Set </w:t>
      </w:r>
      <w:r w:rsidRPr="00AE00BC">
        <w:rPr>
          <w:b/>
          <w:bCs/>
        </w:rPr>
        <w:t>Target Location</w:t>
      </w:r>
      <w:r>
        <w:t xml:space="preserve"> to </w:t>
      </w:r>
      <w:proofErr w:type="spellStart"/>
      <w:r>
        <w:t>wwwroot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signalr</w:t>
      </w:r>
      <w:proofErr w:type="spellEnd"/>
      <w:r>
        <w:t>/</w:t>
      </w:r>
    </w:p>
    <w:p w14:paraId="22195072" w14:textId="2887A524" w:rsidR="00E27D84" w:rsidRDefault="00E27D84" w:rsidP="00AE00BC">
      <w:pPr>
        <w:pStyle w:val="ListParagraph"/>
        <w:numPr>
          <w:ilvl w:val="1"/>
          <w:numId w:val="9"/>
        </w:numPr>
        <w:spacing w:line="276" w:lineRule="auto"/>
        <w:jc w:val="left"/>
      </w:pPr>
      <w:r>
        <w:t xml:space="preserve">Select </w:t>
      </w:r>
      <w:r w:rsidRPr="00AE00BC">
        <w:rPr>
          <w:b/>
          <w:bCs/>
        </w:rPr>
        <w:t>Install</w:t>
      </w:r>
    </w:p>
    <w:p w14:paraId="07EF7BCC" w14:textId="77777777" w:rsidR="0064748C" w:rsidRDefault="00DB75EA" w:rsidP="00DB3A16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EF68192" wp14:editId="2C0177FC">
            <wp:extent cx="2592166" cy="2076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80" t="22477" r="30675" b="22346"/>
                    <a:stretch/>
                  </pic:blipFill>
                  <pic:spPr bwMode="auto">
                    <a:xfrm>
                      <a:off x="0" y="0"/>
                      <a:ext cx="2598141" cy="2081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AD229" w14:textId="3193B413" w:rsidR="0064748C" w:rsidRDefault="0064748C" w:rsidP="005A7872">
      <w:pPr>
        <w:pStyle w:val="ListParagraph"/>
        <w:numPr>
          <w:ilvl w:val="0"/>
          <w:numId w:val="9"/>
        </w:numPr>
        <w:spacing w:line="276" w:lineRule="auto"/>
        <w:jc w:val="left"/>
      </w:pPr>
      <w:proofErr w:type="spellStart"/>
      <w:r w:rsidRPr="0064748C">
        <w:t>LibMan</w:t>
      </w:r>
      <w:proofErr w:type="spellEnd"/>
      <w:r w:rsidRPr="0064748C">
        <w:t xml:space="preserve"> creates a </w:t>
      </w:r>
      <w:proofErr w:type="spellStart"/>
      <w:r w:rsidRPr="0064748C">
        <w:t>wwwroot</w:t>
      </w:r>
      <w:proofErr w:type="spellEnd"/>
      <w:r w:rsidRPr="0064748C">
        <w:t>/</w:t>
      </w:r>
      <w:proofErr w:type="spellStart"/>
      <w:r w:rsidRPr="0064748C">
        <w:t>js</w:t>
      </w:r>
      <w:proofErr w:type="spellEnd"/>
      <w:r w:rsidRPr="0064748C">
        <w:t>/</w:t>
      </w:r>
      <w:proofErr w:type="spellStart"/>
      <w:r w:rsidRPr="0064748C">
        <w:t>signalr</w:t>
      </w:r>
      <w:proofErr w:type="spellEnd"/>
      <w:r w:rsidRPr="0064748C">
        <w:t xml:space="preserve"> folder and copies the selected files to it</w:t>
      </w:r>
      <w:r>
        <w:t>.</w:t>
      </w:r>
    </w:p>
    <w:p w14:paraId="0A7017DE" w14:textId="3FA55631" w:rsidR="00C54480" w:rsidRDefault="00C54480" w:rsidP="00DB3A16">
      <w:pPr>
        <w:spacing w:line="276" w:lineRule="auto"/>
        <w:jc w:val="center"/>
      </w:pPr>
      <w:r w:rsidRPr="00C54480">
        <w:rPr>
          <w:noProof/>
        </w:rPr>
        <w:lastRenderedPageBreak/>
        <w:drawing>
          <wp:inline distT="0" distB="0" distL="0" distR="0" wp14:anchorId="70A488EE" wp14:editId="7084F71F">
            <wp:extent cx="2279650" cy="2938093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4512" cy="294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7110" w14:textId="77777777" w:rsidR="00DD375A" w:rsidRDefault="00DD375A" w:rsidP="00DD375A">
      <w:pPr>
        <w:spacing w:line="276" w:lineRule="auto"/>
      </w:pPr>
    </w:p>
    <w:p w14:paraId="35EDC0A4" w14:textId="2D93F08D" w:rsidR="00975E07" w:rsidRPr="008B12E4" w:rsidRDefault="00450077" w:rsidP="00975E07">
      <w:pPr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 xml:space="preserve">Step 3 - </w:t>
      </w:r>
      <w:r w:rsidR="00975E07"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 xml:space="preserve">Create a </w:t>
      </w:r>
      <w:proofErr w:type="spellStart"/>
      <w:r w:rsidR="00975E07"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SignalR</w:t>
      </w:r>
      <w:proofErr w:type="spellEnd"/>
      <w:r w:rsidR="00975E07"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 xml:space="preserve"> hub</w:t>
      </w:r>
    </w:p>
    <w:p w14:paraId="05B6141B" w14:textId="53418F0A" w:rsidR="00FD14B4" w:rsidRDefault="00FD14B4" w:rsidP="00450077">
      <w:pPr>
        <w:pStyle w:val="ListParagraph"/>
        <w:numPr>
          <w:ilvl w:val="0"/>
          <w:numId w:val="11"/>
        </w:numPr>
        <w:spacing w:line="276" w:lineRule="auto"/>
        <w:jc w:val="left"/>
      </w:pPr>
      <w:r>
        <w:t xml:space="preserve">In the </w:t>
      </w:r>
      <w:proofErr w:type="spellStart"/>
      <w:r>
        <w:t>SignalRChat</w:t>
      </w:r>
      <w:proofErr w:type="spellEnd"/>
      <w:r>
        <w:t xml:space="preserve"> project folder, create a </w:t>
      </w:r>
      <w:r w:rsidRPr="00700B18">
        <w:rPr>
          <w:b/>
          <w:bCs/>
        </w:rPr>
        <w:t>Hubs</w:t>
      </w:r>
      <w:r>
        <w:t xml:space="preserve"> </w:t>
      </w:r>
      <w:r w:rsidRPr="00E90AC8">
        <w:rPr>
          <w:b/>
          <w:bCs/>
        </w:rPr>
        <w:t>folder</w:t>
      </w:r>
      <w:r>
        <w:t>.</w:t>
      </w:r>
    </w:p>
    <w:p w14:paraId="7EBC84BB" w14:textId="0BC59C4B" w:rsidR="00AA5D3E" w:rsidRDefault="00CF0F0A" w:rsidP="00AA5D3E">
      <w:pPr>
        <w:spacing w:line="276" w:lineRule="auto"/>
        <w:jc w:val="left"/>
      </w:pPr>
      <w:r>
        <w:rPr>
          <w:noProof/>
        </w:rPr>
        <w:drawing>
          <wp:inline distT="0" distB="0" distL="0" distR="0" wp14:anchorId="3709AD6F" wp14:editId="23C2B06F">
            <wp:extent cx="5943600" cy="29775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1BB5" w14:textId="77777777" w:rsidR="002045BA" w:rsidRDefault="002045BA" w:rsidP="00AA5D3E">
      <w:pPr>
        <w:spacing w:line="276" w:lineRule="auto"/>
        <w:jc w:val="left"/>
      </w:pPr>
    </w:p>
    <w:p w14:paraId="213CF68B" w14:textId="01F0FF22" w:rsidR="00AA5D3E" w:rsidRDefault="00AA5D3E" w:rsidP="00FA4100">
      <w:pPr>
        <w:pStyle w:val="ListParagraph"/>
        <w:numPr>
          <w:ilvl w:val="0"/>
          <w:numId w:val="11"/>
        </w:numPr>
        <w:spacing w:line="276" w:lineRule="auto"/>
        <w:jc w:val="left"/>
      </w:pPr>
      <w:r>
        <w:t xml:space="preserve">In the Hubs folder, create the </w:t>
      </w:r>
      <w:proofErr w:type="spellStart"/>
      <w:r w:rsidRPr="007E3125">
        <w:rPr>
          <w:b/>
          <w:bCs/>
        </w:rPr>
        <w:t>ChatHub</w:t>
      </w:r>
      <w:proofErr w:type="spellEnd"/>
      <w:r w:rsidRPr="007E3125">
        <w:rPr>
          <w:b/>
          <w:bCs/>
        </w:rPr>
        <w:t xml:space="preserve"> class</w:t>
      </w:r>
      <w:r>
        <w:t xml:space="preserve"> with the following code.</w:t>
      </w:r>
    </w:p>
    <w:p w14:paraId="15786C35" w14:textId="3722786C" w:rsidR="00EC1643" w:rsidRDefault="00EC1643" w:rsidP="00AA5D3E">
      <w:pPr>
        <w:spacing w:line="276" w:lineRule="auto"/>
        <w:jc w:val="left"/>
      </w:pPr>
    </w:p>
    <w:p w14:paraId="611A934C" w14:textId="77777777" w:rsidR="007A3C14" w:rsidRDefault="007A3C14" w:rsidP="007A3C1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Microsoft.AspNetCore.SignalR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</w:t>
      </w:r>
    </w:p>
    <w:p w14:paraId="5391BE86" w14:textId="77777777" w:rsidR="007A3C14" w:rsidRDefault="007A3C14" w:rsidP="007A3C1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1946F472" w14:textId="77777777" w:rsidR="007A3C14" w:rsidRDefault="007A3C14" w:rsidP="007A3C1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SignalRChat.Hubs</w:t>
      </w:r>
      <w:proofErr w:type="spellEnd"/>
    </w:p>
    <w:p w14:paraId="521C841E" w14:textId="77777777" w:rsidR="007A3C14" w:rsidRDefault="007A3C14" w:rsidP="007A3C1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{</w:t>
      </w:r>
    </w:p>
    <w:p w14:paraId="2B055069" w14:textId="77777777" w:rsidR="007A3C14" w:rsidRDefault="007A3C14" w:rsidP="007A3C1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IN"/>
        </w:rPr>
        <w:t>ChatHub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Hub</w:t>
      </w:r>
    </w:p>
    <w:p w14:paraId="05EA9A00" w14:textId="77777777" w:rsidR="007A3C14" w:rsidRDefault="007A3C14" w:rsidP="007A3C1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{</w:t>
      </w:r>
    </w:p>
    <w:p w14:paraId="14229AEA" w14:textId="77777777" w:rsidR="007A3C14" w:rsidRDefault="007A3C14" w:rsidP="007A3C1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Task </w:t>
      </w:r>
      <w:proofErr w:type="spellStart"/>
      <w:proofErr w:type="gramStart"/>
      <w:r w:rsidRPr="00F32827">
        <w:rPr>
          <w:rFonts w:ascii="Cascadia Mono" w:hAnsi="Cascadia Mono" w:cs="Cascadia Mono"/>
          <w:color w:val="000000"/>
          <w:sz w:val="19"/>
          <w:szCs w:val="19"/>
          <w:highlight w:val="yellow"/>
          <w:lang w:val="en-IN"/>
        </w:rPr>
        <w:t>SendMessage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user,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message)</w:t>
      </w:r>
    </w:p>
    <w:p w14:paraId="0E9DBD3B" w14:textId="77777777" w:rsidR="007A3C14" w:rsidRDefault="007A3C14" w:rsidP="007A3C1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{</w:t>
      </w:r>
    </w:p>
    <w:p w14:paraId="54713914" w14:textId="77777777" w:rsidR="007A3C14" w:rsidRDefault="007A3C14" w:rsidP="007A3C1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Clients.All.SendAsync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</w:t>
      </w:r>
      <w:proofErr w:type="spellStart"/>
      <w:r w:rsidRPr="00F32827">
        <w:rPr>
          <w:rFonts w:ascii="Cascadia Mono" w:hAnsi="Cascadia Mono" w:cs="Cascadia Mono"/>
          <w:color w:val="A31515"/>
          <w:sz w:val="19"/>
          <w:szCs w:val="19"/>
          <w:highlight w:val="yellow"/>
          <w:lang w:val="en-IN"/>
        </w:rPr>
        <w:t>ReceiveMessage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user, message);</w:t>
      </w:r>
    </w:p>
    <w:p w14:paraId="16A79A65" w14:textId="77777777" w:rsidR="007A3C14" w:rsidRDefault="007A3C14" w:rsidP="007A3C1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}</w:t>
      </w:r>
    </w:p>
    <w:p w14:paraId="36DADE46" w14:textId="77777777" w:rsidR="007A3C14" w:rsidRDefault="007A3C14" w:rsidP="007A3C1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}</w:t>
      </w:r>
    </w:p>
    <w:p w14:paraId="170EBC26" w14:textId="7E23035A" w:rsidR="007A3C14" w:rsidRDefault="007A3C14" w:rsidP="007A3C14">
      <w:pPr>
        <w:spacing w:line="276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}</w:t>
      </w:r>
    </w:p>
    <w:p w14:paraId="204480DE" w14:textId="77777777" w:rsidR="00736671" w:rsidRDefault="00736671" w:rsidP="007A3C14">
      <w:pPr>
        <w:spacing w:line="276" w:lineRule="auto"/>
        <w:jc w:val="left"/>
      </w:pPr>
    </w:p>
    <w:p w14:paraId="14C2C879" w14:textId="09AB6FC8" w:rsidR="008B0807" w:rsidRDefault="008B0807" w:rsidP="0053411A">
      <w:pPr>
        <w:spacing w:line="276" w:lineRule="auto"/>
      </w:pPr>
      <w:r>
        <w:t xml:space="preserve">The </w:t>
      </w:r>
      <w:proofErr w:type="spellStart"/>
      <w:r>
        <w:t>ChatHub</w:t>
      </w:r>
      <w:proofErr w:type="spellEnd"/>
      <w:r>
        <w:t xml:space="preserve"> class inherits from the </w:t>
      </w:r>
      <w:proofErr w:type="spellStart"/>
      <w:r>
        <w:t>SignalR</w:t>
      </w:r>
      <w:proofErr w:type="spellEnd"/>
      <w:r>
        <w:t xml:space="preserve"> Hub class. The Hub class manages connections, groups, and messaging.</w:t>
      </w:r>
      <w:r w:rsidR="0053411A">
        <w:t xml:space="preserve"> </w:t>
      </w:r>
      <w:r>
        <w:t xml:space="preserve">The </w:t>
      </w:r>
      <w:proofErr w:type="spellStart"/>
      <w:r>
        <w:t>SendMessage</w:t>
      </w:r>
      <w:proofErr w:type="spellEnd"/>
      <w:r>
        <w:t xml:space="preserve"> method can be called by a connected client to send a message to all clients. </w:t>
      </w:r>
      <w:proofErr w:type="spellStart"/>
      <w:r>
        <w:t>SignalR</w:t>
      </w:r>
      <w:proofErr w:type="spellEnd"/>
      <w:r>
        <w:t xml:space="preserve"> code is asynchronous to provide maximum scalability.</w:t>
      </w:r>
    </w:p>
    <w:p w14:paraId="10EC0847" w14:textId="77777777" w:rsidR="00EC17FD" w:rsidRDefault="00EC17FD" w:rsidP="0053411A">
      <w:pPr>
        <w:spacing w:line="276" w:lineRule="auto"/>
      </w:pPr>
    </w:p>
    <w:p w14:paraId="442A1BA2" w14:textId="602AC887" w:rsidR="008B0807" w:rsidRPr="008B12E4" w:rsidRDefault="00103D9D" w:rsidP="008B0807">
      <w:pPr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 xml:space="preserve">Step 4 - </w:t>
      </w:r>
      <w:r w:rsidR="008B0807"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 xml:space="preserve">Configure </w:t>
      </w:r>
      <w:proofErr w:type="spellStart"/>
      <w:r w:rsidR="008B0807"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SignalR</w:t>
      </w:r>
      <w:proofErr w:type="spellEnd"/>
    </w:p>
    <w:p w14:paraId="60E9A71A" w14:textId="5C4F077C" w:rsidR="00AA5D3E" w:rsidRDefault="00C809BA" w:rsidP="00DB75EA">
      <w:pPr>
        <w:spacing w:line="276" w:lineRule="auto"/>
        <w:jc w:val="left"/>
      </w:pPr>
      <w:r w:rsidRPr="00C809BA">
        <w:t xml:space="preserve">The </w:t>
      </w:r>
      <w:proofErr w:type="spellStart"/>
      <w:r w:rsidRPr="00C809BA">
        <w:t>SignalR</w:t>
      </w:r>
      <w:proofErr w:type="spellEnd"/>
      <w:r w:rsidRPr="00C809BA">
        <w:t xml:space="preserve"> server must be configured to pass </w:t>
      </w:r>
      <w:proofErr w:type="spellStart"/>
      <w:r w:rsidRPr="00C809BA">
        <w:t>SignalR</w:t>
      </w:r>
      <w:proofErr w:type="spellEnd"/>
      <w:r w:rsidRPr="00C809BA">
        <w:t xml:space="preserve"> requests to </w:t>
      </w:r>
      <w:proofErr w:type="spellStart"/>
      <w:r w:rsidRPr="00C809BA">
        <w:t>SignalR</w:t>
      </w:r>
      <w:proofErr w:type="spellEnd"/>
      <w:r w:rsidRPr="00C809BA">
        <w:t xml:space="preserve">. Add the following highlighted code to the </w:t>
      </w:r>
      <w:proofErr w:type="spellStart"/>
      <w:r w:rsidRPr="007E3125">
        <w:rPr>
          <w:b/>
          <w:bCs/>
        </w:rPr>
        <w:t>Program.cs</w:t>
      </w:r>
      <w:proofErr w:type="spellEnd"/>
      <w:r w:rsidRPr="007E3125">
        <w:rPr>
          <w:b/>
          <w:bCs/>
        </w:rPr>
        <w:t xml:space="preserve"> file</w:t>
      </w:r>
      <w:r w:rsidRPr="00C809BA">
        <w:t>.</w:t>
      </w:r>
    </w:p>
    <w:p w14:paraId="5EDEF769" w14:textId="77777777" w:rsidR="006530D9" w:rsidRDefault="006530D9" w:rsidP="00DB75EA">
      <w:pPr>
        <w:spacing w:line="276" w:lineRule="auto"/>
        <w:jc w:val="left"/>
      </w:pPr>
    </w:p>
    <w:p w14:paraId="32005644" w14:textId="77777777" w:rsidR="006530D9" w:rsidRDefault="006530D9" w:rsidP="006530D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 w:rsidRPr="008E1247">
        <w:rPr>
          <w:rFonts w:ascii="Cascadia Mono" w:hAnsi="Cascadia Mono" w:cs="Cascadia Mono"/>
          <w:color w:val="0000FF"/>
          <w:sz w:val="19"/>
          <w:szCs w:val="19"/>
          <w:highlight w:val="yellow"/>
          <w:lang w:val="en-IN"/>
        </w:rPr>
        <w:t>using</w:t>
      </w:r>
      <w:r w:rsidRPr="008E1247">
        <w:rPr>
          <w:rFonts w:ascii="Cascadia Mono" w:hAnsi="Cascadia Mono" w:cs="Cascadia Mono"/>
          <w:color w:val="000000"/>
          <w:sz w:val="19"/>
          <w:szCs w:val="19"/>
          <w:highlight w:val="yellow"/>
          <w:lang w:val="en-IN"/>
        </w:rPr>
        <w:t xml:space="preserve"> </w:t>
      </w:r>
      <w:proofErr w:type="spellStart"/>
      <w:r w:rsidRPr="008E1247">
        <w:rPr>
          <w:rFonts w:ascii="Cascadia Mono" w:hAnsi="Cascadia Mono" w:cs="Cascadia Mono"/>
          <w:color w:val="000000"/>
          <w:sz w:val="19"/>
          <w:szCs w:val="19"/>
          <w:highlight w:val="yellow"/>
          <w:lang w:val="en-IN"/>
        </w:rPr>
        <w:t>SignalRChat.</w:t>
      </w:r>
      <w:proofErr w:type="gramStart"/>
      <w:r w:rsidRPr="008E1247">
        <w:rPr>
          <w:rFonts w:ascii="Cascadia Mono" w:hAnsi="Cascadia Mono" w:cs="Cascadia Mono"/>
          <w:color w:val="000000"/>
          <w:sz w:val="19"/>
          <w:szCs w:val="19"/>
          <w:highlight w:val="yellow"/>
          <w:lang w:val="en-IN"/>
        </w:rPr>
        <w:t>Hubs</w:t>
      </w:r>
      <w:proofErr w:type="spellEnd"/>
      <w:r w:rsidRPr="008E1247">
        <w:rPr>
          <w:rFonts w:ascii="Cascadia Mono" w:hAnsi="Cascadia Mono" w:cs="Cascadia Mono"/>
          <w:color w:val="000000"/>
          <w:sz w:val="19"/>
          <w:szCs w:val="19"/>
          <w:highlight w:val="yellow"/>
          <w:lang w:val="en-IN"/>
        </w:rPr>
        <w:t>;</w:t>
      </w:r>
      <w:proofErr w:type="gramEnd"/>
    </w:p>
    <w:p w14:paraId="51FA3031" w14:textId="77777777" w:rsidR="006530D9" w:rsidRDefault="006530D9" w:rsidP="006530D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06179834" w14:textId="77777777" w:rsidR="006530D9" w:rsidRDefault="006530D9" w:rsidP="006530D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SignalRChat</w:t>
      </w:r>
      <w:proofErr w:type="spellEnd"/>
    </w:p>
    <w:p w14:paraId="5236B28B" w14:textId="77777777" w:rsidR="006530D9" w:rsidRDefault="006530D9" w:rsidP="006530D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{</w:t>
      </w:r>
    </w:p>
    <w:p w14:paraId="176C6C6B" w14:textId="77777777" w:rsidR="006530D9" w:rsidRDefault="006530D9" w:rsidP="006530D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IN"/>
        </w:rPr>
        <w:t>Program</w:t>
      </w:r>
    </w:p>
    <w:p w14:paraId="35880A41" w14:textId="77777777" w:rsidR="006530D9" w:rsidRDefault="006530D9" w:rsidP="006530D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{</w:t>
      </w:r>
    </w:p>
    <w:p w14:paraId="3EFE4118" w14:textId="77777777" w:rsidR="006530D9" w:rsidRDefault="006530D9" w:rsidP="006530D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</w:t>
      </w:r>
    </w:p>
    <w:p w14:paraId="3B141B9F" w14:textId="77777777" w:rsidR="006530D9" w:rsidRDefault="006530D9" w:rsidP="006530D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{</w:t>
      </w:r>
    </w:p>
    <w:p w14:paraId="0D747DCE" w14:textId="77777777" w:rsidR="006530D9" w:rsidRDefault="006530D9" w:rsidP="006530D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builder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WebApplication.CreateBuilder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args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  <w:proofErr w:type="gramEnd"/>
    </w:p>
    <w:p w14:paraId="490AEF8C" w14:textId="77777777" w:rsidR="006530D9" w:rsidRDefault="006530D9" w:rsidP="006530D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4394B20A" w14:textId="77777777" w:rsidR="006530D9" w:rsidRDefault="006530D9" w:rsidP="006530D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 Add services to the container.</w:t>
      </w:r>
    </w:p>
    <w:p w14:paraId="3A7EFDDA" w14:textId="77777777" w:rsidR="006530D9" w:rsidRDefault="006530D9" w:rsidP="006530D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builder.Services.AddRazorPages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();</w:t>
      </w:r>
    </w:p>
    <w:p w14:paraId="34DD7454" w14:textId="77777777" w:rsidR="006530D9" w:rsidRDefault="006530D9" w:rsidP="006530D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2EC49614" w14:textId="77777777" w:rsidR="006530D9" w:rsidRDefault="006530D9" w:rsidP="006530D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</w:t>
      </w:r>
      <w:proofErr w:type="spellStart"/>
      <w:proofErr w:type="gramStart"/>
      <w:r w:rsidRPr="008E1247">
        <w:rPr>
          <w:rFonts w:ascii="Cascadia Mono" w:hAnsi="Cascadia Mono" w:cs="Cascadia Mono"/>
          <w:color w:val="000000"/>
          <w:sz w:val="19"/>
          <w:szCs w:val="19"/>
          <w:highlight w:val="yellow"/>
          <w:lang w:val="en-IN"/>
        </w:rPr>
        <w:t>builder.Services.AddSignalR</w:t>
      </w:r>
      <w:proofErr w:type="spellEnd"/>
      <w:proofErr w:type="gramEnd"/>
      <w:r w:rsidRPr="008E1247">
        <w:rPr>
          <w:rFonts w:ascii="Cascadia Mono" w:hAnsi="Cascadia Mono" w:cs="Cascadia Mono"/>
          <w:color w:val="000000"/>
          <w:sz w:val="19"/>
          <w:szCs w:val="19"/>
          <w:highlight w:val="yellow"/>
          <w:lang w:val="en-IN"/>
        </w:rPr>
        <w:t>();</w:t>
      </w:r>
    </w:p>
    <w:p w14:paraId="46BE55C1" w14:textId="77777777" w:rsidR="006530D9" w:rsidRDefault="006530D9" w:rsidP="006530D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0EECBAD0" w14:textId="77777777" w:rsidR="006530D9" w:rsidRDefault="006530D9" w:rsidP="006530D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app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builder.Build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();</w:t>
      </w:r>
    </w:p>
    <w:p w14:paraId="2AC76E0B" w14:textId="77777777" w:rsidR="006530D9" w:rsidRDefault="006530D9" w:rsidP="006530D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3FD5637A" w14:textId="77777777" w:rsidR="006530D9" w:rsidRDefault="006530D9" w:rsidP="006530D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 Configure the HTTP request pipeline.</w:t>
      </w:r>
    </w:p>
    <w:p w14:paraId="78562419" w14:textId="77777777" w:rsidR="006530D9" w:rsidRDefault="006530D9" w:rsidP="006530D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app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.Environment.IsDevelopment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())</w:t>
      </w:r>
    </w:p>
    <w:p w14:paraId="1BB3B8B0" w14:textId="77777777" w:rsidR="006530D9" w:rsidRDefault="006530D9" w:rsidP="006530D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{</w:t>
      </w:r>
    </w:p>
    <w:p w14:paraId="58C0F71A" w14:textId="77777777" w:rsidR="006530D9" w:rsidRDefault="006530D9" w:rsidP="006530D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app.UseExceptionHandler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"/Error"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7DD47F00" w14:textId="77777777" w:rsidR="006530D9" w:rsidRDefault="006530D9" w:rsidP="006530D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}</w:t>
      </w:r>
    </w:p>
    <w:p w14:paraId="5C192C0B" w14:textId="77777777" w:rsidR="006530D9" w:rsidRDefault="006530D9" w:rsidP="006530D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4CBB8460" w14:textId="77777777" w:rsidR="006530D9" w:rsidRDefault="006530D9" w:rsidP="006530D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app.UseStaticFiles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();</w:t>
      </w:r>
    </w:p>
    <w:p w14:paraId="50D243AC" w14:textId="77777777" w:rsidR="006530D9" w:rsidRDefault="006530D9" w:rsidP="006530D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2D7AED6F" w14:textId="77777777" w:rsidR="006530D9" w:rsidRDefault="006530D9" w:rsidP="006530D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app.UseRouting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();</w:t>
      </w:r>
    </w:p>
    <w:p w14:paraId="5FF38DE5" w14:textId="77777777" w:rsidR="006530D9" w:rsidRDefault="006530D9" w:rsidP="006530D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1D976A7A" w14:textId="77777777" w:rsidR="006530D9" w:rsidRDefault="006530D9" w:rsidP="006530D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app.UseAuthorization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();</w:t>
      </w:r>
    </w:p>
    <w:p w14:paraId="54DC8D75" w14:textId="77777777" w:rsidR="006530D9" w:rsidRDefault="006530D9" w:rsidP="006530D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2C2B91C1" w14:textId="77777777" w:rsidR="006530D9" w:rsidRDefault="006530D9" w:rsidP="006530D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lastRenderedPageBreak/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app.MapRazorPages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();</w:t>
      </w:r>
    </w:p>
    <w:p w14:paraId="1E836132" w14:textId="77777777" w:rsidR="006530D9" w:rsidRDefault="006530D9" w:rsidP="006530D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31348AF7" w14:textId="77777777" w:rsidR="006530D9" w:rsidRDefault="006530D9" w:rsidP="006530D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</w:t>
      </w:r>
      <w:proofErr w:type="spellStart"/>
      <w:proofErr w:type="gramStart"/>
      <w:r w:rsidRPr="008E1247">
        <w:rPr>
          <w:rFonts w:ascii="Cascadia Mono" w:hAnsi="Cascadia Mono" w:cs="Cascadia Mono"/>
          <w:color w:val="000000"/>
          <w:sz w:val="19"/>
          <w:szCs w:val="19"/>
          <w:highlight w:val="yellow"/>
          <w:lang w:val="en-IN"/>
        </w:rPr>
        <w:t>app.MapHub</w:t>
      </w:r>
      <w:proofErr w:type="spellEnd"/>
      <w:proofErr w:type="gramEnd"/>
      <w:r w:rsidRPr="008E1247">
        <w:rPr>
          <w:rFonts w:ascii="Cascadia Mono" w:hAnsi="Cascadia Mono" w:cs="Cascadia Mono"/>
          <w:color w:val="000000"/>
          <w:sz w:val="19"/>
          <w:szCs w:val="19"/>
          <w:highlight w:val="yellow"/>
          <w:lang w:val="en-IN"/>
        </w:rPr>
        <w:t>&lt;</w:t>
      </w:r>
      <w:proofErr w:type="spellStart"/>
      <w:r w:rsidRPr="008E1247">
        <w:rPr>
          <w:rFonts w:ascii="Cascadia Mono" w:hAnsi="Cascadia Mono" w:cs="Cascadia Mono"/>
          <w:color w:val="000000"/>
          <w:sz w:val="19"/>
          <w:szCs w:val="19"/>
          <w:highlight w:val="yellow"/>
          <w:lang w:val="en-IN"/>
        </w:rPr>
        <w:t>ChatHub</w:t>
      </w:r>
      <w:proofErr w:type="spellEnd"/>
      <w:r w:rsidRPr="008E1247">
        <w:rPr>
          <w:rFonts w:ascii="Cascadia Mono" w:hAnsi="Cascadia Mono" w:cs="Cascadia Mono"/>
          <w:color w:val="000000"/>
          <w:sz w:val="19"/>
          <w:szCs w:val="19"/>
          <w:highlight w:val="yellow"/>
          <w:lang w:val="en-IN"/>
        </w:rPr>
        <w:t>&gt;(</w:t>
      </w:r>
      <w:r w:rsidRPr="008E1247">
        <w:rPr>
          <w:rFonts w:ascii="Cascadia Mono" w:hAnsi="Cascadia Mono" w:cs="Cascadia Mono"/>
          <w:color w:val="A31515"/>
          <w:sz w:val="19"/>
          <w:szCs w:val="19"/>
          <w:highlight w:val="yellow"/>
          <w:lang w:val="en-IN"/>
        </w:rPr>
        <w:t>"/</w:t>
      </w:r>
      <w:proofErr w:type="spellStart"/>
      <w:r w:rsidRPr="008E1247">
        <w:rPr>
          <w:rFonts w:ascii="Cascadia Mono" w:hAnsi="Cascadia Mono" w:cs="Cascadia Mono"/>
          <w:color w:val="A31515"/>
          <w:sz w:val="19"/>
          <w:szCs w:val="19"/>
          <w:highlight w:val="yellow"/>
          <w:lang w:val="en-IN"/>
        </w:rPr>
        <w:t>chatHub</w:t>
      </w:r>
      <w:proofErr w:type="spellEnd"/>
      <w:r w:rsidRPr="008E1247">
        <w:rPr>
          <w:rFonts w:ascii="Cascadia Mono" w:hAnsi="Cascadia Mono" w:cs="Cascadia Mono"/>
          <w:color w:val="A31515"/>
          <w:sz w:val="19"/>
          <w:szCs w:val="19"/>
          <w:highlight w:val="yellow"/>
          <w:lang w:val="en-IN"/>
        </w:rPr>
        <w:t>"</w:t>
      </w:r>
      <w:r w:rsidRPr="008E1247">
        <w:rPr>
          <w:rFonts w:ascii="Cascadia Mono" w:hAnsi="Cascadia Mono" w:cs="Cascadia Mono"/>
          <w:color w:val="000000"/>
          <w:sz w:val="19"/>
          <w:szCs w:val="19"/>
          <w:highlight w:val="yellow"/>
          <w:lang w:val="en-IN"/>
        </w:rPr>
        <w:t>);</w:t>
      </w:r>
    </w:p>
    <w:p w14:paraId="47C3EA5D" w14:textId="77777777" w:rsidR="006530D9" w:rsidRDefault="006530D9" w:rsidP="006530D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4202DA4F" w14:textId="77777777" w:rsidR="006530D9" w:rsidRDefault="006530D9" w:rsidP="006530D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app.Run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();</w:t>
      </w:r>
    </w:p>
    <w:p w14:paraId="027DF174" w14:textId="77777777" w:rsidR="006530D9" w:rsidRDefault="006530D9" w:rsidP="006530D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}</w:t>
      </w:r>
    </w:p>
    <w:p w14:paraId="34A4A012" w14:textId="77777777" w:rsidR="006530D9" w:rsidRDefault="006530D9" w:rsidP="006530D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}</w:t>
      </w:r>
    </w:p>
    <w:p w14:paraId="31447A54" w14:textId="2A9D9D79" w:rsidR="00736671" w:rsidRDefault="006530D9" w:rsidP="006530D9">
      <w:pPr>
        <w:spacing w:line="276" w:lineRule="auto"/>
        <w:jc w:val="left"/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}</w:t>
      </w:r>
    </w:p>
    <w:p w14:paraId="7C6BDCCA" w14:textId="160FA28F" w:rsidR="00C809BA" w:rsidRDefault="00C809BA" w:rsidP="00DB75EA">
      <w:pPr>
        <w:spacing w:line="276" w:lineRule="auto"/>
        <w:jc w:val="left"/>
      </w:pPr>
      <w:r w:rsidRPr="00C809BA">
        <w:t xml:space="preserve">The preceding highlighted code adds </w:t>
      </w:r>
      <w:proofErr w:type="spellStart"/>
      <w:r w:rsidRPr="00C809BA">
        <w:t>SignalR</w:t>
      </w:r>
      <w:proofErr w:type="spellEnd"/>
      <w:r w:rsidRPr="00C809BA">
        <w:t xml:space="preserve"> to the ASP.NET Core dependency injection and routing systems.</w:t>
      </w:r>
    </w:p>
    <w:p w14:paraId="413E024C" w14:textId="1F24EC93" w:rsidR="00C809BA" w:rsidRPr="008B12E4" w:rsidRDefault="00103D9D" w:rsidP="00C809BA">
      <w:pPr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 xml:space="preserve">Step 5 - </w:t>
      </w:r>
      <w:r w:rsidR="00C809BA"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 xml:space="preserve">Add </w:t>
      </w:r>
      <w:proofErr w:type="spellStart"/>
      <w:r w:rsidR="00C809BA"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SignalR</w:t>
      </w:r>
      <w:proofErr w:type="spellEnd"/>
      <w:r w:rsidR="00C809BA"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 xml:space="preserve"> client code</w:t>
      </w:r>
    </w:p>
    <w:p w14:paraId="70DBF474" w14:textId="53618494" w:rsidR="00C809BA" w:rsidRDefault="001156CB" w:rsidP="00103D9D">
      <w:pPr>
        <w:pStyle w:val="ListParagraph"/>
        <w:numPr>
          <w:ilvl w:val="0"/>
          <w:numId w:val="14"/>
        </w:numPr>
        <w:spacing w:line="276" w:lineRule="auto"/>
        <w:jc w:val="left"/>
      </w:pPr>
      <w:r w:rsidRPr="001156CB">
        <w:t xml:space="preserve">Replace the content in </w:t>
      </w:r>
      <w:r w:rsidRPr="00F25762">
        <w:rPr>
          <w:b/>
          <w:bCs/>
        </w:rPr>
        <w:t>Pages/</w:t>
      </w:r>
      <w:proofErr w:type="spellStart"/>
      <w:r w:rsidRPr="00F25762">
        <w:rPr>
          <w:b/>
          <w:bCs/>
        </w:rPr>
        <w:t>Index.cshtml</w:t>
      </w:r>
      <w:proofErr w:type="spellEnd"/>
      <w:r w:rsidRPr="001156CB">
        <w:t xml:space="preserve"> with the following code</w:t>
      </w:r>
      <w:r w:rsidR="00F25762">
        <w:t>.</w:t>
      </w:r>
    </w:p>
    <w:p w14:paraId="5F27F349" w14:textId="77777777" w:rsidR="00544501" w:rsidRDefault="00544501" w:rsidP="00544501">
      <w:pPr>
        <w:spacing w:line="276" w:lineRule="auto"/>
        <w:jc w:val="left"/>
      </w:pPr>
    </w:p>
    <w:p w14:paraId="0A262933" w14:textId="77777777" w:rsidR="00D60F81" w:rsidRDefault="00D60F81" w:rsidP="00D60F8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@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page</w:t>
      </w:r>
      <w:proofErr w:type="gramEnd"/>
    </w:p>
    <w:p w14:paraId="7507502F" w14:textId="77777777" w:rsidR="00D60F81" w:rsidRDefault="00D60F81" w:rsidP="00D60F8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IN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IN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="container"&gt;</w:t>
      </w:r>
    </w:p>
    <w:p w14:paraId="349BFFEE" w14:textId="77777777" w:rsidR="00D60F81" w:rsidRDefault="00D60F81" w:rsidP="00D60F8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IN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IN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="row"&gt;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nbsp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IN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&gt;</w:t>
      </w:r>
    </w:p>
    <w:p w14:paraId="5FB613D1" w14:textId="77777777" w:rsidR="00D60F81" w:rsidRDefault="00D60F81" w:rsidP="00D60F8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IN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IN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="row"&gt;</w:t>
      </w:r>
    </w:p>
    <w:p w14:paraId="67232844" w14:textId="77777777" w:rsidR="00D60F81" w:rsidRDefault="00D60F81" w:rsidP="00D60F8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IN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IN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="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col-2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"&gt;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User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IN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&gt;</w:t>
      </w:r>
    </w:p>
    <w:p w14:paraId="4ACCB5C2" w14:textId="77777777" w:rsidR="00D60F81" w:rsidRDefault="00D60F81" w:rsidP="00D60F8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IN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IN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="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col-4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"&gt;&lt;</w:t>
      </w:r>
      <w:r>
        <w:rPr>
          <w:rFonts w:ascii="Cascadia Mono" w:hAnsi="Cascadia Mono" w:cs="Cascadia Mono"/>
          <w:color w:val="800000"/>
          <w:sz w:val="19"/>
          <w:szCs w:val="19"/>
          <w:lang w:val="en-IN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IN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="text"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IN"/>
        </w:rPr>
        <w:t>id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userInput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/&gt;&lt;/</w:t>
      </w:r>
      <w:r>
        <w:rPr>
          <w:rFonts w:ascii="Cascadia Mono" w:hAnsi="Cascadia Mono" w:cs="Cascadia Mono"/>
          <w:color w:val="800000"/>
          <w:sz w:val="19"/>
          <w:szCs w:val="19"/>
          <w:lang w:val="en-IN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&gt;</w:t>
      </w:r>
    </w:p>
    <w:p w14:paraId="2A65B363" w14:textId="77777777" w:rsidR="00D60F81" w:rsidRDefault="00D60F81" w:rsidP="00D60F8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IN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&gt;</w:t>
      </w:r>
    </w:p>
    <w:p w14:paraId="1A9FA3A0" w14:textId="77777777" w:rsidR="00D60F81" w:rsidRDefault="00D60F81" w:rsidP="00D60F8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IN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IN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="row"&gt;</w:t>
      </w:r>
    </w:p>
    <w:p w14:paraId="7954EF9D" w14:textId="77777777" w:rsidR="00D60F81" w:rsidRDefault="00D60F81" w:rsidP="00D60F8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IN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IN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="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col-2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"&gt;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Message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IN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&gt;</w:t>
      </w:r>
    </w:p>
    <w:p w14:paraId="4A79469B" w14:textId="77777777" w:rsidR="00D60F81" w:rsidRDefault="00D60F81" w:rsidP="00D60F8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IN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IN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="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col-4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"&gt;&lt;</w:t>
      </w:r>
      <w:r>
        <w:rPr>
          <w:rFonts w:ascii="Cascadia Mono" w:hAnsi="Cascadia Mono" w:cs="Cascadia Mono"/>
          <w:color w:val="800000"/>
          <w:sz w:val="19"/>
          <w:szCs w:val="19"/>
          <w:lang w:val="en-IN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IN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="text"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IN"/>
        </w:rPr>
        <w:t>id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messageInput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/&gt;&lt;/</w:t>
      </w:r>
      <w:r>
        <w:rPr>
          <w:rFonts w:ascii="Cascadia Mono" w:hAnsi="Cascadia Mono" w:cs="Cascadia Mono"/>
          <w:color w:val="800000"/>
          <w:sz w:val="19"/>
          <w:szCs w:val="19"/>
          <w:lang w:val="en-IN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&gt;</w:t>
      </w:r>
    </w:p>
    <w:p w14:paraId="299689CB" w14:textId="77777777" w:rsidR="00D60F81" w:rsidRDefault="00D60F81" w:rsidP="00D60F8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IN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&gt;</w:t>
      </w:r>
    </w:p>
    <w:p w14:paraId="0F30F04A" w14:textId="77777777" w:rsidR="00D60F81" w:rsidRDefault="00D60F81" w:rsidP="00D60F8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IN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IN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="row"&gt;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nbsp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IN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&gt;</w:t>
      </w:r>
    </w:p>
    <w:p w14:paraId="637EFB8E" w14:textId="77777777" w:rsidR="00D60F81" w:rsidRDefault="00D60F81" w:rsidP="00D60F8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IN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IN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="row"&gt;</w:t>
      </w:r>
    </w:p>
    <w:p w14:paraId="19856B07" w14:textId="77777777" w:rsidR="00D60F81" w:rsidRDefault="00D60F81" w:rsidP="00D60F8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IN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IN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="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col-6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"&gt;</w:t>
      </w:r>
    </w:p>
    <w:p w14:paraId="2E67A95C" w14:textId="77777777" w:rsidR="00D60F81" w:rsidRDefault="00D60F81" w:rsidP="00D60F8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IN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IN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="button"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IN"/>
        </w:rPr>
        <w:t>id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sendButton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IN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="Send Message"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/&gt;</w:t>
      </w:r>
    </w:p>
    <w:p w14:paraId="59D902A4" w14:textId="77777777" w:rsidR="00D60F81" w:rsidRDefault="00D60F81" w:rsidP="00D60F8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IN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&gt;</w:t>
      </w:r>
    </w:p>
    <w:p w14:paraId="75472DB5" w14:textId="77777777" w:rsidR="00D60F81" w:rsidRDefault="00D60F81" w:rsidP="00D60F8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IN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&gt;</w:t>
      </w:r>
    </w:p>
    <w:p w14:paraId="46B17AAE" w14:textId="77777777" w:rsidR="00D60F81" w:rsidRDefault="00D60F81" w:rsidP="00D60F8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IN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&gt;</w:t>
      </w:r>
    </w:p>
    <w:p w14:paraId="21BC3DDA" w14:textId="77777777" w:rsidR="00D60F81" w:rsidRDefault="00D60F81" w:rsidP="00D60F8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IN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IN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="row"&gt;</w:t>
      </w:r>
    </w:p>
    <w:p w14:paraId="4D9DA977" w14:textId="77777777" w:rsidR="00D60F81" w:rsidRDefault="00D60F81" w:rsidP="00D60F8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IN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IN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="col-12"&gt;</w:t>
      </w:r>
    </w:p>
    <w:p w14:paraId="347B08D5" w14:textId="77777777" w:rsidR="00D60F81" w:rsidRDefault="00D60F81" w:rsidP="00D60F8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IN"/>
        </w:rPr>
        <w:t>hr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/&gt;</w:t>
      </w:r>
    </w:p>
    <w:p w14:paraId="6F0E9B9B" w14:textId="77777777" w:rsidR="00D60F81" w:rsidRDefault="00D60F81" w:rsidP="00D60F8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IN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&gt;</w:t>
      </w:r>
    </w:p>
    <w:p w14:paraId="1E748D69" w14:textId="77777777" w:rsidR="00D60F81" w:rsidRDefault="00D60F81" w:rsidP="00D60F8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IN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&gt;</w:t>
      </w:r>
    </w:p>
    <w:p w14:paraId="7861B19C" w14:textId="77777777" w:rsidR="00D60F81" w:rsidRDefault="00D60F81" w:rsidP="00D60F8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IN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IN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="row"&gt;</w:t>
      </w:r>
    </w:p>
    <w:p w14:paraId="56E79DEA" w14:textId="77777777" w:rsidR="00D60F81" w:rsidRDefault="00D60F81" w:rsidP="00D60F8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IN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IN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="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col-6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"&gt;</w:t>
      </w:r>
    </w:p>
    <w:p w14:paraId="0EA1F7BF" w14:textId="77777777" w:rsidR="00D60F81" w:rsidRDefault="00D60F81" w:rsidP="00D60F8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n-IN"/>
        </w:rPr>
        <w:t>ul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IN"/>
        </w:rPr>
        <w:t>id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messagesList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"&gt;&lt;/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n-IN"/>
        </w:rPr>
        <w:t>ul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&gt;</w:t>
      </w:r>
    </w:p>
    <w:p w14:paraId="76AA16C7" w14:textId="77777777" w:rsidR="00D60F81" w:rsidRDefault="00D60F81" w:rsidP="00D60F8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IN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&gt;</w:t>
      </w:r>
    </w:p>
    <w:p w14:paraId="7638B990" w14:textId="77777777" w:rsidR="00D60F81" w:rsidRDefault="00D60F81" w:rsidP="00D60F8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IN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&gt;</w:t>
      </w:r>
    </w:p>
    <w:p w14:paraId="7933D174" w14:textId="77777777" w:rsidR="00D60F81" w:rsidRDefault="00D60F81" w:rsidP="00D60F8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IN"/>
        </w:rPr>
        <w:t>script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IN"/>
        </w:rPr>
        <w:t>src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="~/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js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signalr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dist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/browser/signalr.js"&gt;&lt;/</w:t>
      </w:r>
      <w:r>
        <w:rPr>
          <w:rFonts w:ascii="Cascadia Mono" w:hAnsi="Cascadia Mono" w:cs="Cascadia Mono"/>
          <w:color w:val="800000"/>
          <w:sz w:val="19"/>
          <w:szCs w:val="19"/>
          <w:lang w:val="en-IN"/>
        </w:rPr>
        <w:t>script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&gt;</w:t>
      </w:r>
    </w:p>
    <w:p w14:paraId="0061D5F7" w14:textId="35C94248" w:rsidR="006530D9" w:rsidRDefault="00D60F81" w:rsidP="00D60F81">
      <w:pPr>
        <w:spacing w:line="276" w:lineRule="auto"/>
        <w:jc w:val="left"/>
        <w:rPr>
          <w:rFonts w:ascii="Cascadia Mono" w:hAnsi="Cascadia Mono" w:cs="Cascadia Mono"/>
          <w:color w:val="0000FF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IN"/>
        </w:rPr>
        <w:t>script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IN"/>
        </w:rPr>
        <w:t>src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="~/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js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/chat.js"&gt;&lt;/</w:t>
      </w:r>
      <w:r>
        <w:rPr>
          <w:rFonts w:ascii="Cascadia Mono" w:hAnsi="Cascadia Mono" w:cs="Cascadia Mono"/>
          <w:color w:val="800000"/>
          <w:sz w:val="19"/>
          <w:szCs w:val="19"/>
          <w:lang w:val="en-IN"/>
        </w:rPr>
        <w:t>script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&gt;</w:t>
      </w:r>
    </w:p>
    <w:p w14:paraId="050085CC" w14:textId="77777777" w:rsidR="002045BA" w:rsidRDefault="002045BA" w:rsidP="00D60F81">
      <w:pPr>
        <w:spacing w:line="276" w:lineRule="auto"/>
        <w:jc w:val="left"/>
      </w:pPr>
    </w:p>
    <w:p w14:paraId="598EC4F5" w14:textId="4AFB0B83" w:rsidR="001156CB" w:rsidRDefault="001156CB" w:rsidP="001156CB">
      <w:pPr>
        <w:spacing w:line="276" w:lineRule="auto"/>
        <w:jc w:val="left"/>
      </w:pPr>
      <w:r>
        <w:t>The preceding markup:</w:t>
      </w:r>
    </w:p>
    <w:p w14:paraId="5526D481" w14:textId="77777777" w:rsidR="001156CB" w:rsidRDefault="001156CB" w:rsidP="006D3B51">
      <w:pPr>
        <w:pStyle w:val="ListParagraph"/>
        <w:numPr>
          <w:ilvl w:val="0"/>
          <w:numId w:val="12"/>
        </w:numPr>
        <w:spacing w:line="276" w:lineRule="auto"/>
        <w:jc w:val="left"/>
      </w:pPr>
      <w:r>
        <w:t>Creates text boxes and a submit button.</w:t>
      </w:r>
    </w:p>
    <w:p w14:paraId="4DB3291C" w14:textId="77777777" w:rsidR="001156CB" w:rsidRDefault="001156CB" w:rsidP="006D3B51">
      <w:pPr>
        <w:pStyle w:val="ListParagraph"/>
        <w:numPr>
          <w:ilvl w:val="0"/>
          <w:numId w:val="12"/>
        </w:numPr>
        <w:spacing w:line="276" w:lineRule="auto"/>
        <w:jc w:val="left"/>
      </w:pPr>
      <w:r>
        <w:t>Creates a list with id="</w:t>
      </w:r>
      <w:proofErr w:type="spellStart"/>
      <w:r>
        <w:t>messagesList</w:t>
      </w:r>
      <w:proofErr w:type="spellEnd"/>
      <w:r>
        <w:t xml:space="preserve">" for displaying messages that are received from the </w:t>
      </w:r>
      <w:proofErr w:type="spellStart"/>
      <w:r>
        <w:t>SignalR</w:t>
      </w:r>
      <w:proofErr w:type="spellEnd"/>
      <w:r>
        <w:t xml:space="preserve"> hub.</w:t>
      </w:r>
    </w:p>
    <w:p w14:paraId="6D3D059D" w14:textId="1BF57842" w:rsidR="001156CB" w:rsidRDefault="001156CB" w:rsidP="006D3B51">
      <w:pPr>
        <w:pStyle w:val="ListParagraph"/>
        <w:numPr>
          <w:ilvl w:val="0"/>
          <w:numId w:val="12"/>
        </w:numPr>
        <w:spacing w:line="276" w:lineRule="auto"/>
        <w:jc w:val="left"/>
      </w:pPr>
      <w:r>
        <w:lastRenderedPageBreak/>
        <w:t xml:space="preserve">Includes script references to </w:t>
      </w:r>
      <w:proofErr w:type="spellStart"/>
      <w:r>
        <w:t>SignalR</w:t>
      </w:r>
      <w:proofErr w:type="spellEnd"/>
      <w:r>
        <w:t xml:space="preserve"> and the chat.js app code is created in the next step.</w:t>
      </w:r>
    </w:p>
    <w:p w14:paraId="33134362" w14:textId="77777777" w:rsidR="001156CB" w:rsidRDefault="001156CB" w:rsidP="001156CB">
      <w:pPr>
        <w:spacing w:line="276" w:lineRule="auto"/>
        <w:jc w:val="left"/>
      </w:pPr>
    </w:p>
    <w:p w14:paraId="6E2AC08F" w14:textId="6386B38A" w:rsidR="001156CB" w:rsidRDefault="001156CB" w:rsidP="00103D9D">
      <w:pPr>
        <w:pStyle w:val="ListParagraph"/>
        <w:numPr>
          <w:ilvl w:val="0"/>
          <w:numId w:val="14"/>
        </w:numPr>
        <w:spacing w:line="276" w:lineRule="auto"/>
        <w:jc w:val="left"/>
      </w:pPr>
      <w:r>
        <w:t xml:space="preserve">In the </w:t>
      </w:r>
      <w:proofErr w:type="spellStart"/>
      <w:r>
        <w:t>wwwroot</w:t>
      </w:r>
      <w:proofErr w:type="spellEnd"/>
      <w:r>
        <w:t>/</w:t>
      </w:r>
      <w:proofErr w:type="spellStart"/>
      <w:r>
        <w:t>js</w:t>
      </w:r>
      <w:proofErr w:type="spellEnd"/>
      <w:r>
        <w:t xml:space="preserve"> folder, create a </w:t>
      </w:r>
      <w:r w:rsidRPr="00F25762">
        <w:rPr>
          <w:b/>
          <w:bCs/>
        </w:rPr>
        <w:t>chat.js</w:t>
      </w:r>
      <w:r>
        <w:t xml:space="preserve"> file with the following code</w:t>
      </w:r>
      <w:r w:rsidR="00F25762">
        <w:t>.</w:t>
      </w:r>
    </w:p>
    <w:p w14:paraId="5253C9F7" w14:textId="1B9F9F3A" w:rsidR="00850A1D" w:rsidRDefault="00655177" w:rsidP="001156CB">
      <w:pPr>
        <w:spacing w:line="276" w:lineRule="auto"/>
        <w:jc w:val="left"/>
      </w:pPr>
      <w:r>
        <w:rPr>
          <w:noProof/>
        </w:rPr>
        <w:drawing>
          <wp:inline distT="0" distB="0" distL="0" distR="0" wp14:anchorId="35B460A0" wp14:editId="78E782AF">
            <wp:extent cx="5943600" cy="2982595"/>
            <wp:effectExtent l="0" t="0" r="0" b="8255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2526" w14:textId="77777777" w:rsidR="003C6A93" w:rsidRDefault="003C6A93" w:rsidP="001156CB">
      <w:pPr>
        <w:spacing w:line="276" w:lineRule="auto"/>
        <w:jc w:val="left"/>
      </w:pPr>
    </w:p>
    <w:p w14:paraId="308CC0AE" w14:textId="77777777" w:rsidR="00A46F25" w:rsidRDefault="00A46F25" w:rsidP="00A46F2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use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 xml:space="preserve"> strict"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</w:t>
      </w:r>
    </w:p>
    <w:p w14:paraId="22C8AB7B" w14:textId="77777777" w:rsidR="00A46F25" w:rsidRDefault="00A46F25" w:rsidP="00A46F2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0767401D" w14:textId="77777777" w:rsidR="00A46F25" w:rsidRDefault="00A46F25" w:rsidP="00A46F2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connection =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signalR.HubConnectionBuilder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withUrl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chatHub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).build();</w:t>
      </w:r>
    </w:p>
    <w:p w14:paraId="1F135561" w14:textId="77777777" w:rsidR="00A46F25" w:rsidRDefault="00A46F25" w:rsidP="00A46F2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43BF3099" w14:textId="77777777" w:rsidR="00A46F25" w:rsidRDefault="00A46F25" w:rsidP="00A46F2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//Disable the send button until connection is established.</w:t>
      </w:r>
    </w:p>
    <w:p w14:paraId="18B82691" w14:textId="77777777" w:rsidR="00A46F25" w:rsidRDefault="00A46F25" w:rsidP="00A46F2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document.getElementById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sendButton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).disabled =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</w:t>
      </w:r>
    </w:p>
    <w:p w14:paraId="6BAC3901" w14:textId="77777777" w:rsidR="00A46F25" w:rsidRDefault="00A46F25" w:rsidP="00A46F2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4913BB45" w14:textId="77777777" w:rsidR="00A46F25" w:rsidRDefault="00A46F25" w:rsidP="00A46F2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connection.on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ReceiveMessage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function (user, message) {</w:t>
      </w:r>
    </w:p>
    <w:p w14:paraId="15043317" w14:textId="77777777" w:rsidR="00A46F25" w:rsidRDefault="00A46F25" w:rsidP="00A46F2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li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document.createElement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"li"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5D28B7D8" w14:textId="77777777" w:rsidR="00A46F25" w:rsidRDefault="00A46F25" w:rsidP="00A46F2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document.getElementById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messagesList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appendChild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(li);</w:t>
      </w:r>
    </w:p>
    <w:p w14:paraId="7E21C609" w14:textId="77777777" w:rsidR="00A46F25" w:rsidRDefault="00A46F25" w:rsidP="00A46F2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li.textContent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= `${user} - ${message}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`;</w:t>
      </w:r>
      <w:proofErr w:type="gramEnd"/>
    </w:p>
    <w:p w14:paraId="70B74F09" w14:textId="77777777" w:rsidR="00A46F25" w:rsidRDefault="00A46F25" w:rsidP="00A46F2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});</w:t>
      </w:r>
    </w:p>
    <w:p w14:paraId="43601191" w14:textId="77777777" w:rsidR="00A46F25" w:rsidRDefault="00A46F25" w:rsidP="00A46F2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578EC6E9" w14:textId="77777777" w:rsidR="00A46F25" w:rsidRDefault="00A46F25" w:rsidP="00A46F2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connection.start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().then(function () {</w:t>
      </w:r>
    </w:p>
    <w:p w14:paraId="1B71AD51" w14:textId="77777777" w:rsidR="00A46F25" w:rsidRDefault="00A46F25" w:rsidP="00A46F2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document.getElementById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sendButton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).disabled =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</w:t>
      </w:r>
    </w:p>
    <w:p w14:paraId="7312B9A4" w14:textId="77777777" w:rsidR="00A46F25" w:rsidRDefault="00A46F25" w:rsidP="00A46F2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}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).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catch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(function (err) {</w:t>
      </w:r>
    </w:p>
    <w:p w14:paraId="3068B1C7" w14:textId="77777777" w:rsidR="00A46F25" w:rsidRDefault="00A46F25" w:rsidP="00A46F2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console.error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err.toString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());</w:t>
      </w:r>
    </w:p>
    <w:p w14:paraId="3B78FA08" w14:textId="77777777" w:rsidR="00A46F25" w:rsidRDefault="00A46F25" w:rsidP="00A46F2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});</w:t>
      </w:r>
    </w:p>
    <w:p w14:paraId="2B1CDD79" w14:textId="77777777" w:rsidR="00A46F25" w:rsidRDefault="00A46F25" w:rsidP="00A46F2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0D693943" w14:textId="77777777" w:rsidR="00A46F25" w:rsidRDefault="00A46F25" w:rsidP="00A46F2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document.getElementById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sendButton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addEventListener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"click"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function (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event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 {</w:t>
      </w:r>
    </w:p>
    <w:p w14:paraId="18C66BB3" w14:textId="77777777" w:rsidR="00A46F25" w:rsidRDefault="00A46F25" w:rsidP="00A46F2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user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document.getElementById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userInput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).value;</w:t>
      </w:r>
    </w:p>
    <w:p w14:paraId="0F1E79E3" w14:textId="77777777" w:rsidR="00A46F25" w:rsidRDefault="00A46F25" w:rsidP="00A46F2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message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document.getElementById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messageInput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).value;</w:t>
      </w:r>
    </w:p>
    <w:p w14:paraId="1F36B45C" w14:textId="77777777" w:rsidR="00A46F25" w:rsidRDefault="00A46F25" w:rsidP="00A46F2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connection.invoke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SendMessage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 user, message).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(function (err) {</w:t>
      </w:r>
    </w:p>
    <w:p w14:paraId="10B1FE6C" w14:textId="77777777" w:rsidR="00A46F25" w:rsidRDefault="00A46F25" w:rsidP="00A46F2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console.error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err.toString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());</w:t>
      </w:r>
    </w:p>
    <w:p w14:paraId="177A3646" w14:textId="77777777" w:rsidR="00A46F25" w:rsidRDefault="00A46F25" w:rsidP="00A46F2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});</w:t>
      </w:r>
    </w:p>
    <w:p w14:paraId="4680E862" w14:textId="77777777" w:rsidR="00A46F25" w:rsidRDefault="00A46F25" w:rsidP="00A46F2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event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.preventDefault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();</w:t>
      </w:r>
    </w:p>
    <w:p w14:paraId="5F6C6B66" w14:textId="40495AD9" w:rsidR="003C6A93" w:rsidRPr="003C6A93" w:rsidRDefault="00A46F25" w:rsidP="00A46F25">
      <w:pPr>
        <w:spacing w:line="276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});</w:t>
      </w:r>
    </w:p>
    <w:p w14:paraId="74A8BCDC" w14:textId="44DB2DB7" w:rsidR="00850A1D" w:rsidRDefault="00850A1D" w:rsidP="00850A1D">
      <w:pPr>
        <w:spacing w:line="276" w:lineRule="auto"/>
        <w:jc w:val="left"/>
      </w:pPr>
      <w:r>
        <w:lastRenderedPageBreak/>
        <w:t>The preceding JavaScript:</w:t>
      </w:r>
    </w:p>
    <w:p w14:paraId="08623644" w14:textId="77777777" w:rsidR="00850A1D" w:rsidRDefault="00850A1D" w:rsidP="00103D9D">
      <w:pPr>
        <w:pStyle w:val="ListParagraph"/>
        <w:numPr>
          <w:ilvl w:val="0"/>
          <w:numId w:val="13"/>
        </w:numPr>
        <w:spacing w:line="276" w:lineRule="auto"/>
        <w:jc w:val="left"/>
      </w:pPr>
      <w:r>
        <w:t>Creates and starts a connection.</w:t>
      </w:r>
    </w:p>
    <w:p w14:paraId="3AC8895F" w14:textId="77777777" w:rsidR="00850A1D" w:rsidRDefault="00850A1D" w:rsidP="00103D9D">
      <w:pPr>
        <w:pStyle w:val="ListParagraph"/>
        <w:numPr>
          <w:ilvl w:val="0"/>
          <w:numId w:val="13"/>
        </w:numPr>
        <w:spacing w:line="276" w:lineRule="auto"/>
        <w:jc w:val="left"/>
      </w:pPr>
      <w:r>
        <w:t>Adds to the submit button a handler that sends messages to the hub.</w:t>
      </w:r>
    </w:p>
    <w:p w14:paraId="6EB9711D" w14:textId="3A4AE3F8" w:rsidR="00850A1D" w:rsidRDefault="00850A1D" w:rsidP="00103D9D">
      <w:pPr>
        <w:pStyle w:val="ListParagraph"/>
        <w:numPr>
          <w:ilvl w:val="0"/>
          <w:numId w:val="13"/>
        </w:numPr>
        <w:spacing w:line="276" w:lineRule="auto"/>
        <w:jc w:val="left"/>
      </w:pPr>
      <w:r>
        <w:t>Adds to the connection object a handler that receives messages from the hub and adds them to the list.</w:t>
      </w:r>
    </w:p>
    <w:p w14:paraId="13D3FF08" w14:textId="77777777" w:rsidR="00AA5D3E" w:rsidRDefault="00AA5D3E" w:rsidP="00DB75EA">
      <w:pPr>
        <w:spacing w:line="276" w:lineRule="auto"/>
        <w:jc w:val="left"/>
      </w:pPr>
    </w:p>
    <w:p w14:paraId="732B1540" w14:textId="5F7E4F10" w:rsidR="00FB54C0" w:rsidRPr="008B12E4" w:rsidRDefault="00103D9D" w:rsidP="00FB54C0">
      <w:pPr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 xml:space="preserve">Step 6 - </w:t>
      </w:r>
      <w:r w:rsidR="00FB54C0"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Run the app</w:t>
      </w:r>
    </w:p>
    <w:p w14:paraId="6A8998A0" w14:textId="07201204" w:rsidR="008A1772" w:rsidRDefault="008A1772" w:rsidP="00E90AC8">
      <w:pPr>
        <w:pStyle w:val="ListParagraph"/>
        <w:numPr>
          <w:ilvl w:val="0"/>
          <w:numId w:val="15"/>
        </w:numPr>
        <w:spacing w:line="276" w:lineRule="auto"/>
        <w:jc w:val="left"/>
      </w:pPr>
      <w:r w:rsidRPr="008A1772">
        <w:t xml:space="preserve">Press </w:t>
      </w:r>
      <w:r w:rsidRPr="00E90AC8">
        <w:rPr>
          <w:b/>
          <w:bCs/>
        </w:rPr>
        <w:t>CTRL+F5</w:t>
      </w:r>
      <w:r w:rsidRPr="008A1772">
        <w:t xml:space="preserve"> to run the app without debugging.</w:t>
      </w:r>
    </w:p>
    <w:p w14:paraId="7C22668C" w14:textId="5DBBD34F" w:rsidR="008A1772" w:rsidRDefault="008A1772" w:rsidP="00E90AC8">
      <w:pPr>
        <w:pStyle w:val="ListParagraph"/>
        <w:numPr>
          <w:ilvl w:val="0"/>
          <w:numId w:val="15"/>
        </w:numPr>
        <w:spacing w:line="276" w:lineRule="auto"/>
        <w:jc w:val="left"/>
      </w:pPr>
      <w:r>
        <w:t>Copy the URL from the address bar, open another browser instance or tab, and paste the URL in the address bar.</w:t>
      </w:r>
    </w:p>
    <w:p w14:paraId="13ABC2D1" w14:textId="4EC50397" w:rsidR="008A1772" w:rsidRDefault="008A1772" w:rsidP="00E90AC8">
      <w:pPr>
        <w:pStyle w:val="ListParagraph"/>
        <w:numPr>
          <w:ilvl w:val="0"/>
          <w:numId w:val="15"/>
        </w:numPr>
        <w:spacing w:line="276" w:lineRule="auto"/>
        <w:jc w:val="left"/>
      </w:pPr>
      <w:r>
        <w:t>Choose either browser, enter a name and message, and select the Send Message button. The name and message are displayed on both pages instantly.</w:t>
      </w:r>
    </w:p>
    <w:p w14:paraId="4C8760C4" w14:textId="64280A78" w:rsidR="00BC1FB4" w:rsidRDefault="00B06C3B" w:rsidP="00DB75EA">
      <w:pPr>
        <w:spacing w:line="276" w:lineRule="auto"/>
        <w:jc w:val="left"/>
      </w:pPr>
      <w:r>
        <w:rPr>
          <w:noProof/>
        </w:rPr>
        <w:drawing>
          <wp:inline distT="0" distB="0" distL="0" distR="0" wp14:anchorId="6F269BFF" wp14:editId="7D37EB75">
            <wp:extent cx="5943600" cy="3458210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3F06" w14:textId="77777777" w:rsidR="00ED536C" w:rsidRDefault="00ED536C" w:rsidP="00DB75EA">
      <w:pPr>
        <w:spacing w:line="276" w:lineRule="auto"/>
        <w:jc w:val="left"/>
      </w:pPr>
    </w:p>
    <w:p w14:paraId="3334A378" w14:textId="2CF8A359" w:rsidR="005E2F7C" w:rsidRDefault="005E2F7C" w:rsidP="000C1A28"/>
    <w:p w14:paraId="599F6166" w14:textId="52687E9D" w:rsidR="004E2728" w:rsidRDefault="004E2728" w:rsidP="000C1A28"/>
    <w:p w14:paraId="0DCE30D8" w14:textId="3A347FD9" w:rsidR="004E2728" w:rsidRDefault="004E2728" w:rsidP="000C1A28"/>
    <w:p w14:paraId="0B197636" w14:textId="6AD8A8F1" w:rsidR="004E2728" w:rsidRDefault="004E2728" w:rsidP="000C1A28"/>
    <w:p w14:paraId="14D60FA7" w14:textId="732334EF" w:rsidR="004E2728" w:rsidRDefault="004E2728" w:rsidP="000C1A28"/>
    <w:p w14:paraId="68FD54B4" w14:textId="5DF2605E" w:rsidR="004E2728" w:rsidRDefault="004E2728" w:rsidP="004E2728">
      <w:pPr>
        <w:pStyle w:val="Heading1"/>
      </w:pPr>
      <w:r>
        <w:lastRenderedPageBreak/>
        <w:t>ANGULAR IMPLEMENTATION - CLIENT</w:t>
      </w:r>
    </w:p>
    <w:p w14:paraId="59A75A27" w14:textId="04794F89" w:rsidR="004E2728" w:rsidRDefault="004E2728" w:rsidP="004E2728">
      <w:r>
        <w:t xml:space="preserve">The following are the steps to implement a real-time chat application using </w:t>
      </w:r>
      <w:proofErr w:type="spellStart"/>
      <w:r>
        <w:t>SignalR</w:t>
      </w:r>
      <w:proofErr w:type="spellEnd"/>
      <w:r>
        <w:t xml:space="preserve"> and </w:t>
      </w:r>
      <w:r w:rsidR="00F316D9">
        <w:t>Angular</w:t>
      </w:r>
      <w:r>
        <w:t>.</w:t>
      </w:r>
      <w:r w:rsidR="00F316D9">
        <w:t xml:space="preserve"> This is the client-side implementation of </w:t>
      </w:r>
      <w:proofErr w:type="spellStart"/>
      <w:r w:rsidR="00F316D9">
        <w:t>SignalR</w:t>
      </w:r>
      <w:proofErr w:type="spellEnd"/>
      <w:r w:rsidR="00F316D9">
        <w:t xml:space="preserve"> application using Angular.</w:t>
      </w:r>
      <w:r>
        <w:t xml:space="preserve"> In this chat application, messages from any client can be sent to all connected clients. </w:t>
      </w:r>
    </w:p>
    <w:p w14:paraId="043A5F11" w14:textId="77777777" w:rsidR="004E2728" w:rsidRDefault="004E2728" w:rsidP="004E2728"/>
    <w:p w14:paraId="79E082C5" w14:textId="77777777" w:rsidR="004E2728" w:rsidRPr="008B12E4" w:rsidRDefault="004E2728" w:rsidP="004E2728">
      <w:pPr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PREREQUISITES</w:t>
      </w:r>
    </w:p>
    <w:p w14:paraId="1D3500E9" w14:textId="77777777" w:rsidR="00F316D9" w:rsidRDefault="004E2728" w:rsidP="004E2728">
      <w:pPr>
        <w:spacing w:line="276" w:lineRule="auto"/>
      </w:pPr>
      <w:r>
        <w:t>The prerequisite</w:t>
      </w:r>
      <w:r w:rsidR="00F316D9">
        <w:t>s</w:t>
      </w:r>
      <w:r>
        <w:t xml:space="preserve"> for this application </w:t>
      </w:r>
      <w:r w:rsidR="00F316D9">
        <w:t>are</w:t>
      </w:r>
    </w:p>
    <w:p w14:paraId="78C083F3" w14:textId="77777777" w:rsidR="00F316D9" w:rsidRPr="005A24AE" w:rsidRDefault="00F316D9" w:rsidP="005A24AE">
      <w:pPr>
        <w:pStyle w:val="ListParagraph"/>
        <w:numPr>
          <w:ilvl w:val="0"/>
          <w:numId w:val="17"/>
        </w:numPr>
        <w:spacing w:line="276" w:lineRule="auto"/>
        <w:rPr>
          <w:b/>
          <w:bCs/>
        </w:rPr>
      </w:pPr>
      <w:r w:rsidRPr="005A24AE">
        <w:rPr>
          <w:b/>
          <w:bCs/>
        </w:rPr>
        <w:t xml:space="preserve">Node.js </w:t>
      </w:r>
      <w:r w:rsidRPr="00F316D9">
        <w:t xml:space="preserve">with </w:t>
      </w:r>
      <w:proofErr w:type="spellStart"/>
      <w:r w:rsidRPr="005A24AE">
        <w:rPr>
          <w:b/>
          <w:bCs/>
        </w:rPr>
        <w:t>npm</w:t>
      </w:r>
      <w:proofErr w:type="spellEnd"/>
    </w:p>
    <w:p w14:paraId="1FC54F1D" w14:textId="77777777" w:rsidR="005A24AE" w:rsidRDefault="00F316D9" w:rsidP="005A24AE">
      <w:pPr>
        <w:pStyle w:val="ListParagraph"/>
        <w:numPr>
          <w:ilvl w:val="0"/>
          <w:numId w:val="17"/>
        </w:numPr>
        <w:spacing w:line="276" w:lineRule="auto"/>
      </w:pPr>
      <w:r w:rsidRPr="005A24AE">
        <w:rPr>
          <w:b/>
          <w:bCs/>
        </w:rPr>
        <w:t>Visual Studio Code</w:t>
      </w:r>
      <w:r w:rsidRPr="00F316D9">
        <w:t xml:space="preserve"> or other editor for modifying project files</w:t>
      </w:r>
      <w:r w:rsidR="005A24AE">
        <w:t xml:space="preserve"> </w:t>
      </w:r>
    </w:p>
    <w:p w14:paraId="49445184" w14:textId="76811AEA" w:rsidR="004E2728" w:rsidRDefault="005A24AE" w:rsidP="005A24AE">
      <w:pPr>
        <w:pStyle w:val="ListParagraph"/>
        <w:numPr>
          <w:ilvl w:val="0"/>
          <w:numId w:val="17"/>
        </w:numPr>
        <w:spacing w:line="276" w:lineRule="auto"/>
        <w:rPr>
          <w:b/>
          <w:bCs/>
        </w:rPr>
      </w:pPr>
      <w:r w:rsidRPr="005A24AE">
        <w:rPr>
          <w:b/>
          <w:bCs/>
        </w:rPr>
        <w:t>Angular CLI</w:t>
      </w:r>
    </w:p>
    <w:p w14:paraId="51F270DA" w14:textId="224721DF" w:rsidR="005A24AE" w:rsidRDefault="005A24AE" w:rsidP="005A24AE">
      <w:pPr>
        <w:spacing w:line="276" w:lineRule="auto"/>
      </w:pPr>
      <w:r w:rsidRPr="005A24AE">
        <w:t>To install the Angular CLI, open a terminal window and run the following command</w:t>
      </w:r>
    </w:p>
    <w:p w14:paraId="1DEB217C" w14:textId="788B53CE" w:rsidR="005A24AE" w:rsidRPr="005A24AE" w:rsidRDefault="005A24AE" w:rsidP="005A24AE">
      <w:pPr>
        <w:spacing w:line="276" w:lineRule="auto"/>
        <w:ind w:left="720"/>
      </w:pPr>
      <w:proofErr w:type="spellStart"/>
      <w:r>
        <w:rPr>
          <w:rStyle w:val="pln"/>
          <w:rFonts w:ascii="Courier New" w:hAnsi="Courier New" w:cs="Courier New"/>
          <w:color w:val="17FF0B"/>
          <w:shd w:val="clear" w:color="auto" w:fill="444444"/>
        </w:rPr>
        <w:t>npm</w:t>
      </w:r>
      <w:proofErr w:type="spellEnd"/>
      <w:r>
        <w:rPr>
          <w:rStyle w:val="pln"/>
          <w:rFonts w:ascii="Courier New" w:hAnsi="Courier New" w:cs="Courier New"/>
          <w:color w:val="17FF0B"/>
          <w:shd w:val="clear" w:color="auto" w:fill="444444"/>
        </w:rPr>
        <w:t xml:space="preserve"> install </w:t>
      </w:r>
      <w:r>
        <w:rPr>
          <w:rStyle w:val="pun"/>
          <w:rFonts w:ascii="Courier New" w:hAnsi="Courier New" w:cs="Courier New"/>
          <w:color w:val="17FF0B"/>
          <w:shd w:val="clear" w:color="auto" w:fill="444444"/>
        </w:rPr>
        <w:t>-</w:t>
      </w:r>
      <w:r>
        <w:rPr>
          <w:rStyle w:val="pln"/>
          <w:rFonts w:ascii="Courier New" w:hAnsi="Courier New" w:cs="Courier New"/>
          <w:color w:val="17FF0B"/>
          <w:shd w:val="clear" w:color="auto" w:fill="444444"/>
        </w:rPr>
        <w:t xml:space="preserve">g </w:t>
      </w:r>
      <w:r>
        <w:rPr>
          <w:rStyle w:val="lit"/>
          <w:rFonts w:ascii="Courier New" w:hAnsi="Courier New" w:cs="Courier New"/>
          <w:color w:val="17FF0B"/>
          <w:shd w:val="clear" w:color="auto" w:fill="444444"/>
        </w:rPr>
        <w:t>@angular</w:t>
      </w:r>
      <w:r>
        <w:rPr>
          <w:rStyle w:val="pun"/>
          <w:rFonts w:ascii="Courier New" w:hAnsi="Courier New" w:cs="Courier New"/>
          <w:color w:val="17FF0B"/>
          <w:shd w:val="clear" w:color="auto" w:fill="444444"/>
        </w:rPr>
        <w:t>/</w:t>
      </w:r>
      <w:r>
        <w:rPr>
          <w:rStyle w:val="pln"/>
          <w:rFonts w:ascii="Courier New" w:hAnsi="Courier New" w:cs="Courier New"/>
          <w:color w:val="17FF0B"/>
          <w:shd w:val="clear" w:color="auto" w:fill="444444"/>
        </w:rPr>
        <w:t>cli</w:t>
      </w:r>
    </w:p>
    <w:p w14:paraId="185B2F36" w14:textId="77777777" w:rsidR="005A24AE" w:rsidRPr="00E92D6B" w:rsidRDefault="005A24AE" w:rsidP="005A24AE">
      <w:pPr>
        <w:spacing w:line="276" w:lineRule="auto"/>
      </w:pPr>
    </w:p>
    <w:p w14:paraId="5CF80340" w14:textId="3C36854A" w:rsidR="004E2728" w:rsidRPr="008B12E4" w:rsidRDefault="004E2728" w:rsidP="004E2728">
      <w:pPr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Step 1 – Create an angular project</w:t>
      </w:r>
    </w:p>
    <w:p w14:paraId="44AFEAD7" w14:textId="0CE7B2DB" w:rsidR="005A24AE" w:rsidRDefault="005A24AE" w:rsidP="005A24AE">
      <w:pPr>
        <w:pStyle w:val="ListParagraph"/>
        <w:numPr>
          <w:ilvl w:val="0"/>
          <w:numId w:val="18"/>
        </w:numPr>
        <w:spacing w:line="276" w:lineRule="auto"/>
      </w:pPr>
      <w:r>
        <w:t xml:space="preserve">Open </w:t>
      </w:r>
      <w:r w:rsidRPr="005A24AE">
        <w:rPr>
          <w:b/>
          <w:bCs/>
        </w:rPr>
        <w:t>command prompt</w:t>
      </w:r>
      <w:r>
        <w:t xml:space="preserve"> in your project directory and </w:t>
      </w:r>
      <w:proofErr w:type="gramStart"/>
      <w:r>
        <w:t>run</w:t>
      </w:r>
      <w:proofErr w:type="gramEnd"/>
      <w:r>
        <w:t xml:space="preserve"> the following command. This command creates an angular project in the name of </w:t>
      </w:r>
      <w:r w:rsidRPr="005A24AE">
        <w:rPr>
          <w:b/>
          <w:bCs/>
        </w:rPr>
        <w:t>‘</w:t>
      </w:r>
      <w:proofErr w:type="spellStart"/>
      <w:r w:rsidRPr="005A24AE">
        <w:rPr>
          <w:b/>
          <w:bCs/>
        </w:rPr>
        <w:t>SignalRChat</w:t>
      </w:r>
      <w:proofErr w:type="spellEnd"/>
      <w:r w:rsidRPr="005A24AE">
        <w:rPr>
          <w:b/>
          <w:bCs/>
        </w:rPr>
        <w:t>’</w:t>
      </w:r>
    </w:p>
    <w:p w14:paraId="5758C01B" w14:textId="77777777" w:rsidR="005A24AE" w:rsidRDefault="005A24AE" w:rsidP="005A24AE">
      <w:pPr>
        <w:pStyle w:val="ListParagraph"/>
        <w:numPr>
          <w:ilvl w:val="0"/>
          <w:numId w:val="18"/>
        </w:numPr>
        <w:spacing w:line="276" w:lineRule="auto"/>
      </w:pPr>
      <w:r>
        <w:t xml:space="preserve">Type </w:t>
      </w:r>
      <w:r w:rsidRPr="005A24AE">
        <w:rPr>
          <w:b/>
          <w:bCs/>
        </w:rPr>
        <w:t>yes</w:t>
      </w:r>
      <w:r>
        <w:t xml:space="preserve"> to add angular routing. </w:t>
      </w:r>
    </w:p>
    <w:p w14:paraId="31A1A756" w14:textId="77367E56" w:rsidR="004E2728" w:rsidRDefault="005A24AE" w:rsidP="005A24AE">
      <w:pPr>
        <w:pStyle w:val="ListParagraph"/>
        <w:numPr>
          <w:ilvl w:val="0"/>
          <w:numId w:val="18"/>
        </w:numPr>
        <w:spacing w:line="276" w:lineRule="auto"/>
      </w:pPr>
      <w:r>
        <w:t xml:space="preserve">Select </w:t>
      </w:r>
      <w:r w:rsidRPr="005A24AE">
        <w:rPr>
          <w:b/>
          <w:bCs/>
        </w:rPr>
        <w:t>CSS</w:t>
      </w:r>
      <w:r>
        <w:t xml:space="preserve"> as the stylesheet format.</w:t>
      </w:r>
    </w:p>
    <w:p w14:paraId="4FA73D1D" w14:textId="1FA294A8" w:rsidR="004E2728" w:rsidRDefault="00413BA9" w:rsidP="00B92EA8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B2DB43E" wp14:editId="0BB9C6BB">
            <wp:extent cx="5130800" cy="66821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539" cy="67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45A7" w14:textId="6A49D633" w:rsidR="005A24AE" w:rsidRDefault="005A24AE" w:rsidP="005A24AE">
      <w:pPr>
        <w:pStyle w:val="ListParagraph"/>
        <w:numPr>
          <w:ilvl w:val="0"/>
          <w:numId w:val="18"/>
        </w:numPr>
        <w:spacing w:line="276" w:lineRule="auto"/>
      </w:pPr>
      <w:r>
        <w:t>After successful creation of the angular project, open the project using Visual Studio Code. The project structure will look like the one shown below.</w:t>
      </w:r>
    </w:p>
    <w:p w14:paraId="52EBAB06" w14:textId="25B8014B" w:rsidR="00835B49" w:rsidRDefault="00835B49" w:rsidP="00B92EA8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1F1665A0" wp14:editId="292FBEDD">
            <wp:extent cx="2170905" cy="5727700"/>
            <wp:effectExtent l="0" t="0" r="1270" b="635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420" cy="574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BBE5" w14:textId="550E28F9" w:rsidR="004E2728" w:rsidRPr="008B12E4" w:rsidRDefault="004E2728" w:rsidP="004E2728">
      <w:pPr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Step 2 – Install the required packages</w:t>
      </w:r>
    </w:p>
    <w:p w14:paraId="7C413C45" w14:textId="60DC9BDB" w:rsidR="004E2728" w:rsidRDefault="005A24AE" w:rsidP="001B6C1E">
      <w:pPr>
        <w:pStyle w:val="ListParagraph"/>
        <w:numPr>
          <w:ilvl w:val="0"/>
          <w:numId w:val="20"/>
        </w:numPr>
        <w:spacing w:line="276" w:lineRule="auto"/>
      </w:pPr>
      <w:r>
        <w:t xml:space="preserve">Go to </w:t>
      </w:r>
      <w:r w:rsidRPr="001B6C1E">
        <w:rPr>
          <w:b/>
          <w:bCs/>
        </w:rPr>
        <w:t>Terminal &gt; New Terminal</w:t>
      </w:r>
    </w:p>
    <w:p w14:paraId="0A53FC20" w14:textId="408EFD0E" w:rsidR="005A24AE" w:rsidRPr="00360791" w:rsidRDefault="005A24AE" w:rsidP="001B6C1E">
      <w:pPr>
        <w:pStyle w:val="ListParagraph"/>
        <w:numPr>
          <w:ilvl w:val="0"/>
          <w:numId w:val="20"/>
        </w:numPr>
        <w:spacing w:line="276" w:lineRule="auto"/>
      </w:pPr>
      <w:r>
        <w:t xml:space="preserve">In the command prompt, run the following command to install </w:t>
      </w:r>
      <w:r w:rsidRPr="001B6C1E">
        <w:rPr>
          <w:b/>
          <w:bCs/>
        </w:rPr>
        <w:t>Bootstrap</w:t>
      </w:r>
      <w:r>
        <w:t xml:space="preserve"> and </w:t>
      </w:r>
      <w:proofErr w:type="spellStart"/>
      <w:r w:rsidRPr="001B6C1E">
        <w:rPr>
          <w:b/>
          <w:bCs/>
        </w:rPr>
        <w:t>SignalR</w:t>
      </w:r>
      <w:proofErr w:type="spellEnd"/>
      <w:r>
        <w:t xml:space="preserve"> packages </w:t>
      </w:r>
      <w:r w:rsidR="001B6C1E">
        <w:t>using</w:t>
      </w:r>
      <w:r>
        <w:t xml:space="preserve"> NPM.</w:t>
      </w:r>
    </w:p>
    <w:p w14:paraId="51421DC4" w14:textId="7C78940F" w:rsidR="004E2728" w:rsidRDefault="00413BA9" w:rsidP="00B92EA8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38D50D51" wp14:editId="36C86CC7">
            <wp:extent cx="5232400" cy="1732394"/>
            <wp:effectExtent l="0" t="0" r="6350" b="127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391" cy="173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FF67" w14:textId="32543DF1" w:rsidR="005A24AE" w:rsidRPr="00360791" w:rsidRDefault="005A24AE" w:rsidP="005A24AE">
      <w:pPr>
        <w:spacing w:line="276" w:lineRule="auto"/>
      </w:pPr>
      <w:r>
        <w:t>After successful installation</w:t>
      </w:r>
      <w:r w:rsidR="001B6C1E">
        <w:t xml:space="preserve">, the packages will be included under </w:t>
      </w:r>
      <w:r w:rsidR="001B6C1E" w:rsidRPr="001B6C1E">
        <w:rPr>
          <w:b/>
          <w:bCs/>
        </w:rPr>
        <w:t>dependencies</w:t>
      </w:r>
      <w:r w:rsidR="001B6C1E">
        <w:t xml:space="preserve"> section in the </w:t>
      </w:r>
      <w:proofErr w:type="spellStart"/>
      <w:r w:rsidR="001B6C1E" w:rsidRPr="001B6C1E">
        <w:rPr>
          <w:b/>
          <w:bCs/>
        </w:rPr>
        <w:t>package.json</w:t>
      </w:r>
      <w:proofErr w:type="spellEnd"/>
      <w:r w:rsidR="001B6C1E">
        <w:t xml:space="preserve"> file.</w:t>
      </w:r>
    </w:p>
    <w:p w14:paraId="605768BC" w14:textId="4B1139D0" w:rsidR="00835B49" w:rsidRDefault="002C0337" w:rsidP="00B92EA8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08B914B" wp14:editId="64DC202E">
            <wp:extent cx="3879850" cy="2875118"/>
            <wp:effectExtent l="0" t="0" r="6350" b="1905"/>
            <wp:docPr id="21" name="Picture 2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application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071" cy="287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C7E3" w14:textId="0EE7BA22" w:rsidR="001B6C1E" w:rsidRDefault="001B6C1E" w:rsidP="004E2728">
      <w:pPr>
        <w:pStyle w:val="ListParagraph"/>
        <w:numPr>
          <w:ilvl w:val="0"/>
          <w:numId w:val="20"/>
        </w:numPr>
        <w:spacing w:line="276" w:lineRule="auto"/>
      </w:pPr>
      <w:r>
        <w:t xml:space="preserve">In </w:t>
      </w:r>
      <w:proofErr w:type="spellStart"/>
      <w:r w:rsidRPr="001B6C1E">
        <w:rPr>
          <w:b/>
          <w:bCs/>
        </w:rPr>
        <w:t>angular.json</w:t>
      </w:r>
      <w:proofErr w:type="spellEnd"/>
      <w:r>
        <w:t xml:space="preserve"> file, include the following lines in</w:t>
      </w:r>
      <w:r w:rsidRPr="001B6C1E">
        <w:t xml:space="preserve"> </w:t>
      </w:r>
      <w:r w:rsidRPr="001B6C1E">
        <w:rPr>
          <w:b/>
          <w:bCs/>
        </w:rPr>
        <w:t>projects-&gt;</w:t>
      </w:r>
      <w:proofErr w:type="spellStart"/>
      <w:r w:rsidRPr="001B6C1E">
        <w:rPr>
          <w:b/>
          <w:bCs/>
        </w:rPr>
        <w:t>SignalRChat</w:t>
      </w:r>
      <w:proofErr w:type="spellEnd"/>
      <w:r w:rsidRPr="001B6C1E">
        <w:rPr>
          <w:b/>
          <w:bCs/>
        </w:rPr>
        <w:t>-&gt;architect-&gt;build-&gt;styles</w:t>
      </w:r>
      <w:r>
        <w:t xml:space="preserve"> and </w:t>
      </w:r>
      <w:r w:rsidRPr="001B6C1E">
        <w:rPr>
          <w:b/>
          <w:bCs/>
        </w:rPr>
        <w:t>projects-&gt;</w:t>
      </w:r>
      <w:proofErr w:type="spellStart"/>
      <w:r w:rsidRPr="001B6C1E">
        <w:rPr>
          <w:b/>
          <w:bCs/>
        </w:rPr>
        <w:t>SignalRChat</w:t>
      </w:r>
      <w:proofErr w:type="spellEnd"/>
      <w:r w:rsidRPr="001B6C1E">
        <w:rPr>
          <w:b/>
          <w:bCs/>
        </w:rPr>
        <w:t xml:space="preserve">-&gt;architect-&gt;build-&gt;scripts </w:t>
      </w:r>
      <w:proofErr w:type="gramStart"/>
      <w:r w:rsidR="00CA6F08">
        <w:t>arrays</w:t>
      </w:r>
      <w:proofErr w:type="gramEnd"/>
      <w:r w:rsidR="00CA6F08">
        <w:t xml:space="preserve"> </w:t>
      </w:r>
      <w:r>
        <w:t>respectively.</w:t>
      </w:r>
    </w:p>
    <w:p w14:paraId="75A2C816" w14:textId="77777777" w:rsidR="00613FA6" w:rsidRPr="00613FA6" w:rsidRDefault="00613FA6" w:rsidP="00613FA6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        </w:t>
      </w:r>
      <w:r w:rsidRPr="00613FA6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"styles"</w:t>
      </w:r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: [</w:t>
      </w:r>
    </w:p>
    <w:p w14:paraId="00E2F639" w14:textId="77777777" w:rsidR="00613FA6" w:rsidRPr="00613FA6" w:rsidRDefault="00613FA6" w:rsidP="00613FA6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          </w:t>
      </w:r>
      <w:r w:rsidRPr="00613FA6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n-IN" w:eastAsia="en-IN"/>
        </w:rPr>
        <w:t>"node_modules/bootstrap/dist/css/bootstrap.min.css"</w:t>
      </w:r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</w:p>
    <w:p w14:paraId="1E0C907F" w14:textId="77777777" w:rsidR="00613FA6" w:rsidRPr="00613FA6" w:rsidRDefault="00613FA6" w:rsidP="00613FA6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          </w:t>
      </w:r>
      <w:r w:rsidRPr="00613FA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proofErr w:type="spellStart"/>
      <w:r w:rsidRPr="00613FA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src</w:t>
      </w:r>
      <w:proofErr w:type="spellEnd"/>
      <w:r w:rsidRPr="00613FA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/styles.css"</w:t>
      </w:r>
    </w:p>
    <w:p w14:paraId="63101CEC" w14:textId="77777777" w:rsidR="00613FA6" w:rsidRPr="00613FA6" w:rsidRDefault="00613FA6" w:rsidP="00613FA6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        ],</w:t>
      </w:r>
    </w:p>
    <w:p w14:paraId="7C326555" w14:textId="77777777" w:rsidR="00613FA6" w:rsidRPr="00613FA6" w:rsidRDefault="00613FA6" w:rsidP="00613FA6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        </w:t>
      </w:r>
      <w:r w:rsidRPr="00613FA6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"scripts"</w:t>
      </w:r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: [</w:t>
      </w:r>
    </w:p>
    <w:p w14:paraId="34665D13" w14:textId="77777777" w:rsidR="00613FA6" w:rsidRPr="00613FA6" w:rsidRDefault="00613FA6" w:rsidP="00613FA6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          </w:t>
      </w:r>
      <w:r w:rsidRPr="00613FA6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n-IN" w:eastAsia="en-IN"/>
        </w:rPr>
        <w:t>"</w:t>
      </w:r>
      <w:proofErr w:type="spellStart"/>
      <w:r w:rsidRPr="00613FA6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n-IN" w:eastAsia="en-IN"/>
        </w:rPr>
        <w:t>node_modules</w:t>
      </w:r>
      <w:proofErr w:type="spellEnd"/>
      <w:r w:rsidRPr="00613FA6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n-IN" w:eastAsia="en-IN"/>
        </w:rPr>
        <w:t>/bootstrap/</w:t>
      </w:r>
      <w:proofErr w:type="spellStart"/>
      <w:r w:rsidRPr="00613FA6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n-IN" w:eastAsia="en-IN"/>
        </w:rPr>
        <w:t>dist</w:t>
      </w:r>
      <w:proofErr w:type="spellEnd"/>
      <w:r w:rsidRPr="00613FA6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n-IN" w:eastAsia="en-IN"/>
        </w:rPr>
        <w:t>/</w:t>
      </w:r>
      <w:proofErr w:type="spellStart"/>
      <w:r w:rsidRPr="00613FA6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n-IN" w:eastAsia="en-IN"/>
        </w:rPr>
        <w:t>js</w:t>
      </w:r>
      <w:proofErr w:type="spellEnd"/>
      <w:r w:rsidRPr="00613FA6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n-IN" w:eastAsia="en-IN"/>
        </w:rPr>
        <w:t>/bootstrap.min.js"</w:t>
      </w:r>
    </w:p>
    <w:p w14:paraId="560D6AA8" w14:textId="77777777" w:rsidR="00613FA6" w:rsidRPr="00613FA6" w:rsidRDefault="00613FA6" w:rsidP="00613FA6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        ]</w:t>
      </w:r>
    </w:p>
    <w:p w14:paraId="668AABCF" w14:textId="77777777" w:rsidR="00835B49" w:rsidRDefault="00835B49" w:rsidP="004E2728">
      <w:pPr>
        <w:spacing w:line="276" w:lineRule="auto"/>
      </w:pPr>
    </w:p>
    <w:p w14:paraId="5A795520" w14:textId="259CEED4" w:rsidR="004E2728" w:rsidRPr="008B12E4" w:rsidRDefault="004E2728" w:rsidP="004E2728">
      <w:pPr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bookmarkStart w:id="2" w:name="_Hlk120541601"/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Step 3 – Import the required modules</w:t>
      </w:r>
    </w:p>
    <w:bookmarkEnd w:id="2"/>
    <w:p w14:paraId="7BC38FD4" w14:textId="60E12A2E" w:rsidR="004E2728" w:rsidRDefault="001B6C1E" w:rsidP="004E2728">
      <w:pPr>
        <w:spacing w:line="276" w:lineRule="auto"/>
      </w:pPr>
      <w:r>
        <w:t xml:space="preserve">In </w:t>
      </w:r>
      <w:proofErr w:type="spellStart"/>
      <w:proofErr w:type="gramStart"/>
      <w:r w:rsidRPr="001B6C1E">
        <w:rPr>
          <w:b/>
          <w:bCs/>
        </w:rPr>
        <w:t>app.module</w:t>
      </w:r>
      <w:proofErr w:type="gramEnd"/>
      <w:r w:rsidRPr="001B6C1E">
        <w:rPr>
          <w:b/>
          <w:bCs/>
        </w:rPr>
        <w:t>.ts</w:t>
      </w:r>
      <w:proofErr w:type="spellEnd"/>
      <w:r>
        <w:t xml:space="preserve">, add </w:t>
      </w:r>
      <w:proofErr w:type="spellStart"/>
      <w:r w:rsidRPr="001B6C1E">
        <w:rPr>
          <w:b/>
          <w:bCs/>
        </w:rPr>
        <w:t>FormsModule</w:t>
      </w:r>
      <w:proofErr w:type="spellEnd"/>
      <w:r>
        <w:t xml:space="preserve"> in the imports section.</w:t>
      </w:r>
    </w:p>
    <w:p w14:paraId="1B0E262F" w14:textId="77777777" w:rsidR="00613FA6" w:rsidRPr="00613FA6" w:rsidRDefault="00613FA6" w:rsidP="00613FA6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613FA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lastRenderedPageBreak/>
        <w:t>import</w:t>
      </w:r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proofErr w:type="gramStart"/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 </w:t>
      </w:r>
      <w:proofErr w:type="spellStart"/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NgModule</w:t>
      </w:r>
      <w:proofErr w:type="spellEnd"/>
      <w:proofErr w:type="gramEnd"/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} </w:t>
      </w:r>
      <w:r w:rsidRPr="00613FA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from</w:t>
      </w:r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613FA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'@angular/core'</w:t>
      </w:r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08DB9984" w14:textId="77777777" w:rsidR="00613FA6" w:rsidRPr="00613FA6" w:rsidRDefault="00613FA6" w:rsidP="00613FA6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613FA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import</w:t>
      </w:r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proofErr w:type="gramStart"/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 </w:t>
      </w:r>
      <w:proofErr w:type="spellStart"/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FormsModule</w:t>
      </w:r>
      <w:proofErr w:type="spellEnd"/>
      <w:proofErr w:type="gramEnd"/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} </w:t>
      </w:r>
      <w:r w:rsidRPr="00613FA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from</w:t>
      </w:r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613FA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'@angular/forms'</w:t>
      </w:r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B9D1885" w14:textId="77777777" w:rsidR="00613FA6" w:rsidRPr="00613FA6" w:rsidRDefault="00613FA6" w:rsidP="00613FA6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613FA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import</w:t>
      </w:r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proofErr w:type="gramStart"/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 </w:t>
      </w:r>
      <w:proofErr w:type="spellStart"/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BrowserModule</w:t>
      </w:r>
      <w:proofErr w:type="spellEnd"/>
      <w:proofErr w:type="gramEnd"/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} </w:t>
      </w:r>
      <w:r w:rsidRPr="00613FA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from</w:t>
      </w:r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613FA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'@angular/platform-browser'</w:t>
      </w:r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04C28FAB" w14:textId="77777777" w:rsidR="00613FA6" w:rsidRPr="00613FA6" w:rsidRDefault="00613FA6" w:rsidP="00613FA6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613FA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import</w:t>
      </w:r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proofErr w:type="gramStart"/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 </w:t>
      </w:r>
      <w:proofErr w:type="spellStart"/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AppRoutingModule</w:t>
      </w:r>
      <w:proofErr w:type="spellEnd"/>
      <w:proofErr w:type="gramEnd"/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} </w:t>
      </w:r>
      <w:r w:rsidRPr="00613FA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from</w:t>
      </w:r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613FA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'./app-</w:t>
      </w:r>
      <w:proofErr w:type="spellStart"/>
      <w:r w:rsidRPr="00613FA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routing.module</w:t>
      </w:r>
      <w:proofErr w:type="spellEnd"/>
      <w:r w:rsidRPr="00613FA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70E5595" w14:textId="77777777" w:rsidR="00613FA6" w:rsidRPr="00613FA6" w:rsidRDefault="00613FA6" w:rsidP="00613FA6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613FA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import</w:t>
      </w:r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proofErr w:type="gramStart"/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 </w:t>
      </w:r>
      <w:proofErr w:type="spellStart"/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AppComponent</w:t>
      </w:r>
      <w:proofErr w:type="spellEnd"/>
      <w:proofErr w:type="gramEnd"/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} </w:t>
      </w:r>
      <w:r w:rsidRPr="00613FA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from</w:t>
      </w:r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613FA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'./</w:t>
      </w:r>
      <w:proofErr w:type="spellStart"/>
      <w:r w:rsidRPr="00613FA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app.component</w:t>
      </w:r>
      <w:proofErr w:type="spellEnd"/>
      <w:r w:rsidRPr="00613FA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BF61364" w14:textId="77777777" w:rsidR="00613FA6" w:rsidRPr="00613FA6" w:rsidRDefault="00613FA6" w:rsidP="00613FA6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A52AA22" w14:textId="77777777" w:rsidR="00613FA6" w:rsidRPr="00613FA6" w:rsidRDefault="00613FA6" w:rsidP="00613FA6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@</w:t>
      </w:r>
      <w:proofErr w:type="gramStart"/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NgModule(</w:t>
      </w:r>
      <w:proofErr w:type="gramEnd"/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</w:t>
      </w:r>
    </w:p>
    <w:p w14:paraId="0055CD25" w14:textId="77777777" w:rsidR="00613FA6" w:rsidRPr="00613FA6" w:rsidRDefault="00613FA6" w:rsidP="00613FA6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declarations: [</w:t>
      </w:r>
    </w:p>
    <w:p w14:paraId="76ABC267" w14:textId="77777777" w:rsidR="00613FA6" w:rsidRPr="00613FA6" w:rsidRDefault="00613FA6" w:rsidP="00613FA6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</w:t>
      </w:r>
      <w:proofErr w:type="spellStart"/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AppComponent</w:t>
      </w:r>
      <w:proofErr w:type="spellEnd"/>
    </w:p>
    <w:p w14:paraId="364DF1F1" w14:textId="77777777" w:rsidR="00613FA6" w:rsidRPr="00613FA6" w:rsidRDefault="00613FA6" w:rsidP="00613FA6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],</w:t>
      </w:r>
    </w:p>
    <w:p w14:paraId="67476A76" w14:textId="77777777" w:rsidR="00613FA6" w:rsidRPr="00613FA6" w:rsidRDefault="00613FA6" w:rsidP="00613FA6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imports: [</w:t>
      </w:r>
    </w:p>
    <w:p w14:paraId="39CC2EBF" w14:textId="77777777" w:rsidR="00613FA6" w:rsidRPr="00613FA6" w:rsidRDefault="00613FA6" w:rsidP="00613FA6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</w:t>
      </w:r>
      <w:proofErr w:type="spellStart"/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BrowserModule</w:t>
      </w:r>
      <w:proofErr w:type="spellEnd"/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</w:p>
    <w:p w14:paraId="692A3538" w14:textId="77777777" w:rsidR="00613FA6" w:rsidRPr="00613FA6" w:rsidRDefault="00613FA6" w:rsidP="00613FA6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</w:t>
      </w:r>
      <w:proofErr w:type="spellStart"/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AppRoutingModule</w:t>
      </w:r>
      <w:proofErr w:type="spellEnd"/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</w:p>
    <w:p w14:paraId="13488B66" w14:textId="77777777" w:rsidR="00613FA6" w:rsidRPr="00613FA6" w:rsidRDefault="00613FA6" w:rsidP="00613FA6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</w:t>
      </w:r>
      <w:proofErr w:type="spellStart"/>
      <w:r w:rsidRPr="00613FA6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IN" w:eastAsia="en-IN"/>
        </w:rPr>
        <w:t>FormsModule</w:t>
      </w:r>
      <w:proofErr w:type="spellEnd"/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   </w:t>
      </w:r>
    </w:p>
    <w:p w14:paraId="61188AAA" w14:textId="77777777" w:rsidR="00613FA6" w:rsidRPr="00613FA6" w:rsidRDefault="00613FA6" w:rsidP="00613FA6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],</w:t>
      </w:r>
    </w:p>
    <w:p w14:paraId="058C87F5" w14:textId="77777777" w:rsidR="00613FA6" w:rsidRPr="00613FA6" w:rsidRDefault="00613FA6" w:rsidP="00613FA6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providers: [],</w:t>
      </w:r>
    </w:p>
    <w:p w14:paraId="7B488091" w14:textId="77777777" w:rsidR="00613FA6" w:rsidRPr="00613FA6" w:rsidRDefault="00613FA6" w:rsidP="00613FA6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bootstrap: [</w:t>
      </w:r>
      <w:proofErr w:type="spellStart"/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AppComponent</w:t>
      </w:r>
      <w:proofErr w:type="spellEnd"/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</w:t>
      </w:r>
    </w:p>
    <w:p w14:paraId="27792E38" w14:textId="77777777" w:rsidR="00613FA6" w:rsidRPr="00613FA6" w:rsidRDefault="00613FA6" w:rsidP="00613FA6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})</w:t>
      </w:r>
    </w:p>
    <w:p w14:paraId="6EEED16A" w14:textId="77777777" w:rsidR="00613FA6" w:rsidRPr="00613FA6" w:rsidRDefault="00613FA6" w:rsidP="00613FA6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613FA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export</w:t>
      </w:r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613FA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class</w:t>
      </w:r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proofErr w:type="spellStart"/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AppModule</w:t>
      </w:r>
      <w:proofErr w:type="spellEnd"/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proofErr w:type="gramStart"/>
      <w:r w:rsidRPr="00613FA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 }</w:t>
      </w:r>
      <w:proofErr w:type="gramEnd"/>
    </w:p>
    <w:p w14:paraId="03BF3C4F" w14:textId="1EC1907B" w:rsidR="004E2728" w:rsidRDefault="004E2728" w:rsidP="004E2728">
      <w:pPr>
        <w:spacing w:line="276" w:lineRule="auto"/>
      </w:pPr>
    </w:p>
    <w:p w14:paraId="14A69ED1" w14:textId="20DAD04B" w:rsidR="004E2728" w:rsidRPr="008B12E4" w:rsidRDefault="004E2728" w:rsidP="004E2728">
      <w:pPr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Step 4 – Create the components needed</w:t>
      </w:r>
    </w:p>
    <w:p w14:paraId="57276988" w14:textId="4FA977A2" w:rsidR="004E2728" w:rsidRPr="00360791" w:rsidRDefault="005D01E0" w:rsidP="004E2728">
      <w:pPr>
        <w:spacing w:line="276" w:lineRule="auto"/>
      </w:pPr>
      <w:r>
        <w:t>In the</w:t>
      </w:r>
      <w:r w:rsidR="00B92EA8">
        <w:t xml:space="preserve"> command prompt</w:t>
      </w:r>
      <w:r>
        <w:t xml:space="preserve">, run the following </w:t>
      </w:r>
      <w:r w:rsidRPr="005D01E0">
        <w:rPr>
          <w:b/>
          <w:bCs/>
        </w:rPr>
        <w:t>command prompt</w:t>
      </w:r>
      <w:r>
        <w:t xml:space="preserve"> commands to create </w:t>
      </w:r>
      <w:r w:rsidRPr="005D01E0">
        <w:rPr>
          <w:b/>
          <w:bCs/>
        </w:rPr>
        <w:t>header</w:t>
      </w:r>
      <w:r>
        <w:t xml:space="preserve">, </w:t>
      </w:r>
      <w:r w:rsidRPr="005D01E0">
        <w:rPr>
          <w:b/>
          <w:bCs/>
        </w:rPr>
        <w:t>footer,</w:t>
      </w:r>
      <w:r>
        <w:t xml:space="preserve"> and </w:t>
      </w:r>
      <w:r w:rsidRPr="005D01E0">
        <w:rPr>
          <w:b/>
          <w:bCs/>
        </w:rPr>
        <w:t>chat</w:t>
      </w:r>
      <w:r>
        <w:t xml:space="preserve"> components.</w:t>
      </w:r>
    </w:p>
    <w:p w14:paraId="02D085B8" w14:textId="369C1922" w:rsidR="004E2728" w:rsidRDefault="002C0337" w:rsidP="00B92EA8">
      <w:pPr>
        <w:spacing w:line="276" w:lineRule="auto"/>
        <w:jc w:val="center"/>
      </w:pPr>
      <w:r>
        <w:rPr>
          <w:noProof/>
        </w:rPr>
        <w:drawing>
          <wp:inline distT="0" distB="0" distL="0" distR="0" wp14:anchorId="43422ED6" wp14:editId="749A472D">
            <wp:extent cx="5943600" cy="3101975"/>
            <wp:effectExtent l="0" t="0" r="0" b="317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F1FD" w14:textId="75E6195D" w:rsidR="005D01E0" w:rsidRDefault="005D01E0" w:rsidP="004E2728">
      <w:pPr>
        <w:spacing w:line="276" w:lineRule="auto"/>
      </w:pPr>
      <w:r>
        <w:t xml:space="preserve">For each component, the corresponding </w:t>
      </w:r>
      <w:r w:rsidRPr="005D01E0">
        <w:rPr>
          <w:b/>
          <w:bCs/>
        </w:rPr>
        <w:t>html</w:t>
      </w:r>
      <w:r>
        <w:t xml:space="preserve">, </w:t>
      </w:r>
      <w:proofErr w:type="spellStart"/>
      <w:r w:rsidRPr="005D01E0">
        <w:rPr>
          <w:b/>
          <w:bCs/>
        </w:rPr>
        <w:t>css</w:t>
      </w:r>
      <w:proofErr w:type="spellEnd"/>
      <w:r>
        <w:t xml:space="preserve"> and </w:t>
      </w:r>
      <w:r w:rsidRPr="005D01E0">
        <w:rPr>
          <w:b/>
          <w:bCs/>
        </w:rPr>
        <w:t>typescript</w:t>
      </w:r>
      <w:r>
        <w:t xml:space="preserve"> files get generated as shown below.</w:t>
      </w:r>
    </w:p>
    <w:p w14:paraId="1AD9298D" w14:textId="5478E1ED" w:rsidR="00600E87" w:rsidRDefault="00244631" w:rsidP="00B92EA8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3B0E5792" wp14:editId="53859C69">
            <wp:extent cx="2289412" cy="271145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897" cy="271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159E" w14:textId="77777777" w:rsidR="005D01E0" w:rsidRDefault="005D01E0" w:rsidP="004E2728">
      <w:pPr>
        <w:spacing w:line="276" w:lineRule="auto"/>
      </w:pPr>
    </w:p>
    <w:p w14:paraId="6EDB3F22" w14:textId="60F53631" w:rsidR="004E2728" w:rsidRPr="008B12E4" w:rsidRDefault="004E2728" w:rsidP="004E2728">
      <w:pPr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Step 5 – Add the code in components</w:t>
      </w:r>
    </w:p>
    <w:p w14:paraId="6C11F70E" w14:textId="4F9304DE" w:rsidR="004E2728" w:rsidRDefault="005D01E0" w:rsidP="004E2728">
      <w:pPr>
        <w:spacing w:line="276" w:lineRule="auto"/>
      </w:pPr>
      <w:r>
        <w:t>Add the following codes in the corresponding files for each component.</w:t>
      </w:r>
    </w:p>
    <w:p w14:paraId="5F18103E" w14:textId="795D42A4" w:rsidR="00244631" w:rsidRPr="00244631" w:rsidRDefault="00244631" w:rsidP="004E2728">
      <w:pPr>
        <w:spacing w:line="276" w:lineRule="auto"/>
        <w:rPr>
          <w:b/>
          <w:bCs/>
        </w:rPr>
      </w:pPr>
      <w:r>
        <w:rPr>
          <w:b/>
          <w:bCs/>
        </w:rPr>
        <w:t>header.component.html</w:t>
      </w:r>
    </w:p>
    <w:p w14:paraId="222D7695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&lt;nav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 navbar-expand-sm navbar-toggleable-sm navbar-light bg-white </w:t>
      </w:r>
    </w:p>
    <w:p w14:paraId="452AFC75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    border-bottom box-shadow mb-3"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D23F58A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"container"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78F6B3B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    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"navbar-brand"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[routerLink]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"['/chat']"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SignalRChat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24115D79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    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"navbar-toggler"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"button"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data-bs-toggle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"collapse"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</w:p>
    <w:p w14:paraId="493BB6C9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            </w:t>
      </w:r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data-bs-target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proofErr w:type="gramStart"/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".navbar</w:t>
      </w:r>
      <w:proofErr w:type="gramEnd"/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-collapse"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</w:p>
    <w:p w14:paraId="12E00FF8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            </w:t>
      </w:r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aria-controls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navbarSupportedContent</w:t>
      </w:r>
      <w:proofErr w:type="spellEnd"/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</w:p>
    <w:p w14:paraId="38D1537E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            </w:t>
      </w:r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aria-expanded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"false"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aria-label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"Toggle navigation"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17CDDAB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        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&lt;span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"navbar-toggler-icon"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&gt;&lt;/span&gt;</w:t>
      </w:r>
    </w:p>
    <w:p w14:paraId="3E50BB3E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    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&lt;/button&gt;</w:t>
      </w:r>
    </w:p>
    <w:p w14:paraId="3A2C165C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    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"navbar-collapse collapse d-</w:t>
      </w:r>
      <w:proofErr w:type="spellStart"/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sm</w:t>
      </w:r>
      <w:proofErr w:type="spellEnd"/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-inline-flex </w:t>
      </w:r>
    </w:p>
    <w:p w14:paraId="4862A349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            justify-content-between"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B1EF586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        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ul</w:t>
      </w:r>
      <w:proofErr w:type="spellEnd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"navbar-nav flex-grow-1"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DBDCC87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            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"nav-item"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55C2F62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                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"nav-link text-dark"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</w:p>
    <w:p w14:paraId="2C92A25D" w14:textId="2CA1634C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                    </w:t>
      </w:r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[</w:t>
      </w:r>
      <w:proofErr w:type="spellStart"/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routerLink</w:t>
      </w:r>
      <w:proofErr w:type="spellEnd"/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]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"['/chat']"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Chat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106B8282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            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            </w:t>
      </w:r>
    </w:p>
    <w:p w14:paraId="077A7BF6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        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</w:t>
      </w:r>
      <w:proofErr w:type="spellStart"/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ul</w:t>
      </w:r>
      <w:proofErr w:type="spellEnd"/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0F251D4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    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6B39F41A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704A315D" w14:textId="3F93F42F" w:rsidR="00244631" w:rsidRPr="00244631" w:rsidRDefault="00B464D8" w:rsidP="00244631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&lt;/nav&gt;</w:t>
      </w:r>
    </w:p>
    <w:p w14:paraId="48CCAB7A" w14:textId="31BB58D7" w:rsidR="004E2728" w:rsidRDefault="004E2728" w:rsidP="004E2728">
      <w:pPr>
        <w:spacing w:line="276" w:lineRule="auto"/>
      </w:pPr>
    </w:p>
    <w:p w14:paraId="4E0F5555" w14:textId="33214EA4" w:rsidR="00B464D8" w:rsidRDefault="00B464D8" w:rsidP="00B464D8">
      <w:pPr>
        <w:spacing w:line="276" w:lineRule="auto"/>
        <w:rPr>
          <w:b/>
          <w:bCs/>
        </w:rPr>
      </w:pPr>
      <w:r>
        <w:rPr>
          <w:b/>
          <w:bCs/>
        </w:rPr>
        <w:lastRenderedPageBreak/>
        <w:t>footer.component.html</w:t>
      </w:r>
    </w:p>
    <w:p w14:paraId="761BE34B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"container"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6EB9E0C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&amp;</w:t>
      </w:r>
      <w:proofErr w:type="gramStart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copy</w:t>
      </w:r>
      <w:proofErr w:type="gramEnd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 2022 - </w:t>
      </w:r>
      <w:proofErr w:type="spellStart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SignalRChat</w:t>
      </w:r>
      <w:proofErr w:type="spellEnd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</w:p>
    <w:p w14:paraId="381AF81E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1FD2C9B7" w14:textId="77777777" w:rsidR="00B464D8" w:rsidRDefault="00B464D8" w:rsidP="00B464D8">
      <w:pPr>
        <w:spacing w:line="276" w:lineRule="auto"/>
        <w:rPr>
          <w:b/>
          <w:bCs/>
        </w:rPr>
      </w:pPr>
    </w:p>
    <w:p w14:paraId="20250467" w14:textId="749126AD" w:rsidR="00B464D8" w:rsidRDefault="00B464D8" w:rsidP="00B464D8">
      <w:pPr>
        <w:spacing w:line="276" w:lineRule="auto"/>
        <w:rPr>
          <w:b/>
          <w:bCs/>
        </w:rPr>
      </w:pPr>
      <w:r>
        <w:rPr>
          <w:b/>
          <w:bCs/>
        </w:rPr>
        <w:t>chat.component.html</w:t>
      </w:r>
    </w:p>
    <w:p w14:paraId="6E61AF89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"container"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497FF19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"row"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&amp;</w:t>
      </w:r>
      <w:proofErr w:type="spellStart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nbsp</w:t>
      </w:r>
      <w:proofErr w:type="spellEnd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46224450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"row"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BA38FEC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    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gramStart"/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col-2</w:t>
      </w:r>
      <w:proofErr w:type="gramEnd"/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User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3CD528ED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    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"col-4"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&gt;&lt;input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"text"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[(ngModel</w:t>
      </w:r>
      <w:proofErr w:type="gramStart"/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)]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proofErr w:type="gramEnd"/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"user"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</w:p>
    <w:p w14:paraId="588FDDEB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        </w:t>
      </w:r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"form-control"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/&gt;&lt;/div&gt;</w:t>
      </w:r>
    </w:p>
    <w:p w14:paraId="224167B3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42340403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"row pt-3"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08AB397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    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gramStart"/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col-2</w:t>
      </w:r>
      <w:proofErr w:type="gramEnd"/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Message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44189327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    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"col-4"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&gt;&lt;input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"text"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[(ngModel</w:t>
      </w:r>
      <w:proofErr w:type="gramStart"/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)]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proofErr w:type="gramEnd"/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"message"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</w:p>
    <w:p w14:paraId="7DD21D33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        </w:t>
      </w:r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"form-control"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/&gt;&lt;/div&gt;</w:t>
      </w:r>
    </w:p>
    <w:p w14:paraId="00B72C29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E25D379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"row"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&amp;</w:t>
      </w:r>
      <w:proofErr w:type="spellStart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nbsp</w:t>
      </w:r>
      <w:proofErr w:type="spellEnd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5C2E93BC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"row"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1E68348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    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gramStart"/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col-6</w:t>
      </w:r>
      <w:proofErr w:type="gramEnd"/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3471336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        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"button"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(click)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gramStart"/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sendMessage(</w:t>
      </w:r>
      <w:proofErr w:type="gramEnd"/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)"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"sendButton"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</w:p>
    <w:p w14:paraId="58B8BEFB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            </w:t>
      </w:r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value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"Send Message"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42839525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    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4CFD8934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358564C9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59784524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"row"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60152E9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"col-12"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BD6B6DF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    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&lt;hr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67325729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1146AB0C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5F1C9518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"row"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6909A39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gramStart"/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col-6</w:t>
      </w:r>
      <w:proofErr w:type="gramEnd"/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4797B1C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    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ul</w:t>
      </w:r>
      <w:proofErr w:type="spellEnd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*</w:t>
      </w:r>
      <w:proofErr w:type="spellStart"/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ngFor</w:t>
      </w:r>
      <w:proofErr w:type="spellEnd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"let info of messages"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B464D8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messagesList</w:t>
      </w:r>
      <w:proofErr w:type="spellEnd"/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374CB6B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        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{{</w:t>
      </w:r>
      <w:proofErr w:type="spellStart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info.user</w:t>
      </w:r>
      <w:proofErr w:type="spellEnd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}} - {{</w:t>
      </w:r>
      <w:proofErr w:type="spellStart"/>
      <w:proofErr w:type="gramStart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info.message</w:t>
      </w:r>
      <w:proofErr w:type="spellEnd"/>
      <w:proofErr w:type="gramEnd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}}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42ACB771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    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</w:t>
      </w:r>
      <w:proofErr w:type="spellStart"/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ul</w:t>
      </w:r>
      <w:proofErr w:type="spellEnd"/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7062F48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</w:t>
      </w: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4350D711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7F85B9B3" w14:textId="77777777" w:rsidR="00B464D8" w:rsidRPr="00B464D8" w:rsidRDefault="00B464D8" w:rsidP="00B464D8">
      <w:pPr>
        <w:spacing w:line="276" w:lineRule="auto"/>
        <w:rPr>
          <w:b/>
          <w:bCs/>
        </w:rPr>
      </w:pPr>
    </w:p>
    <w:p w14:paraId="098A04F6" w14:textId="18639D37" w:rsidR="00B464D8" w:rsidRPr="00B464D8" w:rsidRDefault="00B464D8" w:rsidP="00B464D8">
      <w:pPr>
        <w:spacing w:line="276" w:lineRule="auto"/>
        <w:rPr>
          <w:b/>
          <w:bCs/>
        </w:rPr>
      </w:pPr>
      <w:proofErr w:type="spellStart"/>
      <w:proofErr w:type="gramStart"/>
      <w:r>
        <w:rPr>
          <w:b/>
          <w:bCs/>
        </w:rPr>
        <w:t>chat.component</w:t>
      </w:r>
      <w:proofErr w:type="gramEnd"/>
      <w:r>
        <w:rPr>
          <w:b/>
          <w:bCs/>
        </w:rPr>
        <w:t>.ts</w:t>
      </w:r>
      <w:proofErr w:type="spellEnd"/>
    </w:p>
    <w:p w14:paraId="304C616C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import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proofErr w:type="gramStart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 Component</w:t>
      </w:r>
      <w:proofErr w:type="gramEnd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 </w:t>
      </w:r>
      <w:proofErr w:type="spellStart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OnInit</w:t>
      </w:r>
      <w:proofErr w:type="spellEnd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} 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from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B464D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'@angular/core'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D4240D4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import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proofErr w:type="gramStart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 </w:t>
      </w:r>
      <w:proofErr w:type="spellStart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HubConnectionBuilder</w:t>
      </w:r>
      <w:proofErr w:type="spellEnd"/>
      <w:proofErr w:type="gramEnd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} 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from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B464D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'@</w:t>
      </w:r>
      <w:proofErr w:type="spellStart"/>
      <w:r w:rsidRPr="00B464D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microsoft</w:t>
      </w:r>
      <w:proofErr w:type="spellEnd"/>
      <w:r w:rsidRPr="00B464D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/</w:t>
      </w:r>
      <w:proofErr w:type="spellStart"/>
      <w:r w:rsidRPr="00B464D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signalr</w:t>
      </w:r>
      <w:proofErr w:type="spellEnd"/>
      <w:r w:rsidRPr="00B464D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1BDF8A1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FF81CD2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const</w:t>
      </w:r>
      <w:proofErr w:type="spellEnd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proofErr w:type="spellStart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url</w:t>
      </w:r>
      <w:proofErr w:type="spellEnd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B464D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'http://localhost:5294/</w:t>
      </w:r>
      <w:proofErr w:type="spellStart"/>
      <w:r w:rsidRPr="00B464D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chatHub</w:t>
      </w:r>
      <w:proofErr w:type="spellEnd"/>
      <w:proofErr w:type="gramStart"/>
      <w:r w:rsidRPr="00B464D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proofErr w:type="gramEnd"/>
    </w:p>
    <w:p w14:paraId="0C766029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453BD64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@</w:t>
      </w:r>
      <w:proofErr w:type="gramStart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Component(</w:t>
      </w:r>
      <w:proofErr w:type="gramEnd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</w:t>
      </w:r>
    </w:p>
    <w:p w14:paraId="0B957D86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selector: </w:t>
      </w:r>
      <w:r w:rsidRPr="00B464D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'chat'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</w:p>
    <w:p w14:paraId="00FD2924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</w:t>
      </w:r>
      <w:proofErr w:type="spellStart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templateUrl</w:t>
      </w:r>
      <w:proofErr w:type="spellEnd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: </w:t>
      </w:r>
      <w:r w:rsidRPr="00B464D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'./chat.component.html'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</w:p>
    <w:p w14:paraId="0B200B0B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</w:t>
      </w:r>
      <w:proofErr w:type="spellStart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styleUrls</w:t>
      </w:r>
      <w:proofErr w:type="spellEnd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: [</w:t>
      </w:r>
      <w:r w:rsidRPr="00B464D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'./chat.component.css'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</w:t>
      </w:r>
    </w:p>
    <w:p w14:paraId="67546AFA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})</w:t>
      </w:r>
    </w:p>
    <w:p w14:paraId="2C98F730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export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class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proofErr w:type="spellStart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ChatComponent</w:t>
      </w:r>
      <w:proofErr w:type="spellEnd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implements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proofErr w:type="spellStart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OnInit</w:t>
      </w:r>
      <w:proofErr w:type="spellEnd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{</w:t>
      </w:r>
    </w:p>
    <w:p w14:paraId="034FC010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587CE33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</w:t>
      </w:r>
      <w:proofErr w:type="gramStart"/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constructor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 { }</w:t>
      </w:r>
    </w:p>
    <w:p w14:paraId="65FE50B2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86AA928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</w:t>
      </w:r>
      <w:proofErr w:type="spellStart"/>
      <w:proofErr w:type="gramStart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user:string</w:t>
      </w:r>
      <w:proofErr w:type="spellEnd"/>
      <w:proofErr w:type="gramEnd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B464D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''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EE86455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</w:t>
      </w:r>
      <w:proofErr w:type="spellStart"/>
      <w:proofErr w:type="gramStart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message:string</w:t>
      </w:r>
      <w:proofErr w:type="spellEnd"/>
      <w:proofErr w:type="gramEnd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B464D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''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145DF3F0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</w:t>
      </w:r>
      <w:proofErr w:type="spellStart"/>
      <w:proofErr w:type="gramStart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messages:any</w:t>
      </w:r>
      <w:proofErr w:type="spellEnd"/>
      <w:proofErr w:type="gramEnd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[]=[];</w:t>
      </w:r>
    </w:p>
    <w:p w14:paraId="7363F69B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</w:t>
      </w:r>
      <w:proofErr w:type="spellStart"/>
      <w:proofErr w:type="gramStart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connection:any</w:t>
      </w:r>
      <w:proofErr w:type="spellEnd"/>
      <w:proofErr w:type="gramEnd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CF88FE5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6B51A22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</w:t>
      </w:r>
      <w:proofErr w:type="spellStart"/>
      <w:proofErr w:type="gramStart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ngOnInit</w:t>
      </w:r>
      <w:proofErr w:type="spellEnd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): void {</w:t>
      </w:r>
    </w:p>
    <w:p w14:paraId="2CB8714E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</w:t>
      </w:r>
      <w:proofErr w:type="spellStart"/>
      <w:proofErr w:type="gramStart"/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this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.connection</w:t>
      </w:r>
      <w:proofErr w:type="spellEnd"/>
      <w:proofErr w:type="gramEnd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= 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new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proofErr w:type="spellStart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HubConnectionBuilder</w:t>
      </w:r>
      <w:proofErr w:type="spellEnd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</w:t>
      </w:r>
    </w:p>
    <w:p w14:paraId="3ADF86D7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                        </w:t>
      </w:r>
      <w:proofErr w:type="gramStart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proofErr w:type="spellStart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withUrl</w:t>
      </w:r>
      <w:proofErr w:type="spellEnd"/>
      <w:proofErr w:type="gramEnd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url</w:t>
      </w:r>
      <w:proofErr w:type="spellEnd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2C44C737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                        </w:t>
      </w:r>
      <w:proofErr w:type="gramStart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.build</w:t>
      </w:r>
      <w:proofErr w:type="gramEnd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();</w:t>
      </w:r>
    </w:p>
    <w:p w14:paraId="659B4C0A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</w:t>
      </w:r>
    </w:p>
    <w:p w14:paraId="11C10B47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</w:t>
      </w:r>
      <w:proofErr w:type="spellStart"/>
      <w:proofErr w:type="gramStart"/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this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.connection</w:t>
      </w:r>
      <w:proofErr w:type="gramEnd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.on</w:t>
      </w:r>
      <w:proofErr w:type="spellEnd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B464D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proofErr w:type="spellStart"/>
      <w:r w:rsidRPr="00B464D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ReceiveMessage</w:t>
      </w:r>
      <w:proofErr w:type="spellEnd"/>
      <w:r w:rsidRPr="00B464D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 </w:t>
      </w:r>
    </w:p>
    <w:p w14:paraId="35DA6EFF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                    (</w:t>
      </w:r>
      <w:proofErr w:type="spellStart"/>
      <w:proofErr w:type="gramStart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user:string</w:t>
      </w:r>
      <w:proofErr w:type="gramEnd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,message:string</w:t>
      </w:r>
      <w:proofErr w:type="spellEnd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=&gt;</w:t>
      </w:r>
    </w:p>
    <w:p w14:paraId="17E0FC10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                        </w:t>
      </w:r>
      <w:proofErr w:type="gramStart"/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this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.messages</w:t>
      </w:r>
      <w:proofErr w:type="gramEnd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.push({user:user,message:message})</w:t>
      </w:r>
    </w:p>
    <w:p w14:paraId="2D32B9F8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                  );</w:t>
      </w:r>
    </w:p>
    <w:p w14:paraId="0E1535DD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</w:t>
      </w:r>
      <w:proofErr w:type="spellStart"/>
      <w:proofErr w:type="gramStart"/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this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.connect</w:t>
      </w:r>
      <w:proofErr w:type="spellEnd"/>
      <w:proofErr w:type="gramEnd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();</w:t>
      </w:r>
    </w:p>
    <w:p w14:paraId="5EC01FCC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}</w:t>
      </w:r>
    </w:p>
    <w:p w14:paraId="0B90BE03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AD637F4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async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proofErr w:type="gramStart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connect(</w:t>
      </w:r>
      <w:proofErr w:type="gramEnd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){</w:t>
      </w:r>
    </w:p>
    <w:p w14:paraId="172D74B1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</w:t>
      </w:r>
      <w:proofErr w:type="gramStart"/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try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</w:t>
      </w:r>
      <w:proofErr w:type="gramEnd"/>
    </w:p>
    <w:p w14:paraId="45E2771A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  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await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proofErr w:type="spellStart"/>
      <w:proofErr w:type="gramStart"/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this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.connection</w:t>
      </w:r>
      <w:proofErr w:type="gramEnd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.start</w:t>
      </w:r>
      <w:proofErr w:type="spellEnd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();</w:t>
      </w:r>
    </w:p>
    <w:p w14:paraId="1C000141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}</w:t>
      </w:r>
    </w:p>
    <w:p w14:paraId="473CE82A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catch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proofErr w:type="gramStart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error:any</w:t>
      </w:r>
      <w:proofErr w:type="spellEnd"/>
      <w:proofErr w:type="gramEnd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){</w:t>
      </w:r>
    </w:p>
    <w:p w14:paraId="06A36D07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  </w:t>
      </w:r>
      <w:proofErr w:type="gramStart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console.log(</w:t>
      </w:r>
      <w:proofErr w:type="gramEnd"/>
      <w:r w:rsidRPr="00B464D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'error on </w:t>
      </w:r>
      <w:proofErr w:type="spellStart"/>
      <w:r w:rsidRPr="00B464D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conection</w:t>
      </w:r>
      <w:proofErr w:type="spellEnd"/>
      <w:r w:rsidRPr="00B464D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 error)</w:t>
      </w:r>
    </w:p>
    <w:p w14:paraId="469A49E2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}</w:t>
      </w:r>
    </w:p>
    <w:p w14:paraId="2811409D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}</w:t>
      </w:r>
    </w:p>
    <w:p w14:paraId="38E894E3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DA497BD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</w:t>
      </w:r>
      <w:proofErr w:type="spellStart"/>
      <w:proofErr w:type="gramStart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sendMessage</w:t>
      </w:r>
      <w:proofErr w:type="spellEnd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){</w:t>
      </w:r>
    </w:p>
    <w:p w14:paraId="3E5E0E3E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if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this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proofErr w:type="gramStart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user</w:t>
      </w:r>
      <w:proofErr w:type="spellEnd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!=</w:t>
      </w:r>
      <w:proofErr w:type="gramEnd"/>
      <w:r w:rsidRPr="00B464D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''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&amp;&amp;</w:t>
      </w:r>
      <w:proofErr w:type="spellStart"/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this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.message</w:t>
      </w:r>
      <w:proofErr w:type="spellEnd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!=</w:t>
      </w:r>
      <w:r w:rsidRPr="00B464D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''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39553F89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    </w:t>
      </w:r>
      <w:proofErr w:type="gramStart"/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this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.connection</w:t>
      </w:r>
      <w:proofErr w:type="gramEnd"/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.invoke(</w:t>
      </w:r>
      <w:r w:rsidRPr="00B464D8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'SendMessage'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 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this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.user,</w:t>
      </w:r>
      <w:r w:rsidRPr="00B464D8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this</w:t>
      </w: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.message);</w:t>
      </w:r>
    </w:p>
    <w:p w14:paraId="16732A89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}</w:t>
      </w:r>
    </w:p>
    <w:p w14:paraId="5B339359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4A8A568" w14:textId="77777777" w:rsidR="00B464D8" w:rsidRP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B464D8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34DE6C16" w14:textId="5038872D" w:rsidR="00B464D8" w:rsidRDefault="00B464D8" w:rsidP="00B464D8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3A6A357" w14:textId="6F15FECE" w:rsidR="001901FF" w:rsidRPr="001901FF" w:rsidRDefault="001901FF" w:rsidP="001901FF">
      <w:pPr>
        <w:spacing w:line="276" w:lineRule="auto"/>
        <w:rPr>
          <w:b/>
          <w:bCs/>
        </w:rPr>
      </w:pPr>
      <w:r>
        <w:rPr>
          <w:b/>
          <w:bCs/>
        </w:rPr>
        <w:lastRenderedPageBreak/>
        <w:t>app.component.html</w:t>
      </w:r>
    </w:p>
    <w:p w14:paraId="76840870" w14:textId="77777777" w:rsidR="001901FF" w:rsidRPr="001901FF" w:rsidRDefault="001901FF" w:rsidP="001901F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1901F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&lt;app-header&gt;&lt;/app-header&gt;</w:t>
      </w:r>
    </w:p>
    <w:p w14:paraId="4244B529" w14:textId="77777777" w:rsidR="001901FF" w:rsidRPr="001901FF" w:rsidRDefault="001901FF" w:rsidP="001901F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1901F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1901F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1901FF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1901F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1901F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gramStart"/>
      <w:r w:rsidRPr="001901F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main-content</w:t>
      </w:r>
      <w:proofErr w:type="gramEnd"/>
      <w:r w:rsidRPr="001901F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1901F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0E6C520" w14:textId="77777777" w:rsidR="001901FF" w:rsidRPr="001901FF" w:rsidRDefault="001901FF" w:rsidP="001901F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1901F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</w:t>
      </w:r>
      <w:r w:rsidRPr="001901F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&lt;router-outlet&gt;&lt;/router-outlet&gt;</w:t>
      </w:r>
    </w:p>
    <w:p w14:paraId="102557A9" w14:textId="77777777" w:rsidR="001901FF" w:rsidRPr="001901FF" w:rsidRDefault="001901FF" w:rsidP="001901F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1901F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527D452D" w14:textId="191099F1" w:rsidR="005D01E0" w:rsidRDefault="001901FF" w:rsidP="005D01E0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1901F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&lt;app-footer</w:t>
      </w:r>
      <w:r w:rsidRPr="001901F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1901FF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1901F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1901F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"footer fixed-bottom border-top text-muted"</w:t>
      </w:r>
      <w:r w:rsidRPr="001901FF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&gt;&lt;/app-footer&gt;</w:t>
      </w:r>
    </w:p>
    <w:p w14:paraId="2CEE7E88" w14:textId="77777777" w:rsidR="005D01E0" w:rsidRPr="005D01E0" w:rsidRDefault="005D01E0" w:rsidP="005D01E0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C187DC4" w14:textId="562E8A52" w:rsidR="004E2728" w:rsidRPr="008B12E4" w:rsidRDefault="004E2728" w:rsidP="005D01E0">
      <w:pPr>
        <w:spacing w:before="240"/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Step 6 – Add the routing module code</w:t>
      </w:r>
    </w:p>
    <w:p w14:paraId="429D83C5" w14:textId="2A2D6D77" w:rsidR="004E2728" w:rsidRDefault="005D01E0" w:rsidP="004E2728">
      <w:pPr>
        <w:spacing w:line="276" w:lineRule="auto"/>
      </w:pPr>
      <w:r>
        <w:t xml:space="preserve">Add the following code in the </w:t>
      </w:r>
      <w:r w:rsidRPr="005D01E0">
        <w:rPr>
          <w:b/>
          <w:bCs/>
        </w:rPr>
        <w:t>app-</w:t>
      </w:r>
      <w:proofErr w:type="spellStart"/>
      <w:proofErr w:type="gramStart"/>
      <w:r w:rsidRPr="005D01E0">
        <w:rPr>
          <w:b/>
          <w:bCs/>
        </w:rPr>
        <w:t>routing.module</w:t>
      </w:r>
      <w:proofErr w:type="gramEnd"/>
      <w:r w:rsidRPr="005D01E0">
        <w:rPr>
          <w:b/>
          <w:bCs/>
        </w:rPr>
        <w:t>.ts</w:t>
      </w:r>
      <w:proofErr w:type="spellEnd"/>
      <w:r>
        <w:t xml:space="preserve"> to configure the </w:t>
      </w:r>
      <w:r w:rsidRPr="005D01E0">
        <w:rPr>
          <w:b/>
          <w:bCs/>
        </w:rPr>
        <w:t>route</w:t>
      </w:r>
      <w:r>
        <w:t xml:space="preserve"> paths for the application. </w:t>
      </w:r>
    </w:p>
    <w:p w14:paraId="65A43DE0" w14:textId="4831F5CC" w:rsidR="00B464D8" w:rsidRDefault="00B464D8" w:rsidP="004E2728">
      <w:pPr>
        <w:spacing w:line="276" w:lineRule="auto"/>
        <w:rPr>
          <w:b/>
          <w:bCs/>
        </w:rPr>
      </w:pPr>
      <w:r>
        <w:rPr>
          <w:b/>
          <w:bCs/>
        </w:rPr>
        <w:t>app-</w:t>
      </w:r>
      <w:proofErr w:type="spellStart"/>
      <w:proofErr w:type="gramStart"/>
      <w:r>
        <w:rPr>
          <w:b/>
          <w:bCs/>
        </w:rPr>
        <w:t>routing.module</w:t>
      </w:r>
      <w:proofErr w:type="gramEnd"/>
      <w:r>
        <w:rPr>
          <w:b/>
          <w:bCs/>
        </w:rPr>
        <w:t>.ts</w:t>
      </w:r>
      <w:proofErr w:type="spellEnd"/>
    </w:p>
    <w:p w14:paraId="358C2672" w14:textId="77777777" w:rsidR="001901FF" w:rsidRPr="001901FF" w:rsidRDefault="001901FF" w:rsidP="001901F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1901F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import</w:t>
      </w:r>
      <w:r w:rsidRPr="001901F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proofErr w:type="gramStart"/>
      <w:r w:rsidRPr="001901F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 </w:t>
      </w:r>
      <w:proofErr w:type="spellStart"/>
      <w:r w:rsidRPr="001901F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NgModule</w:t>
      </w:r>
      <w:proofErr w:type="spellEnd"/>
      <w:proofErr w:type="gramEnd"/>
      <w:r w:rsidRPr="001901F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} </w:t>
      </w:r>
      <w:r w:rsidRPr="001901F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from</w:t>
      </w:r>
      <w:r w:rsidRPr="001901F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1901FF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'@angular/core'</w:t>
      </w:r>
      <w:r w:rsidRPr="001901F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CABBA68" w14:textId="77777777" w:rsidR="001901FF" w:rsidRPr="001901FF" w:rsidRDefault="001901FF" w:rsidP="001901F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1901F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import</w:t>
      </w:r>
      <w:r w:rsidRPr="001901F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proofErr w:type="gramStart"/>
      <w:r w:rsidRPr="001901F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 </w:t>
      </w:r>
      <w:proofErr w:type="spellStart"/>
      <w:r w:rsidRPr="001901F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RouterModule</w:t>
      </w:r>
      <w:proofErr w:type="spellEnd"/>
      <w:proofErr w:type="gramEnd"/>
      <w:r w:rsidRPr="001901F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 Routes } </w:t>
      </w:r>
      <w:r w:rsidRPr="001901F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from</w:t>
      </w:r>
      <w:r w:rsidRPr="001901F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1901FF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'@angular/router'</w:t>
      </w:r>
      <w:r w:rsidRPr="001901F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31AFD33" w14:textId="77777777" w:rsidR="001901FF" w:rsidRPr="001901FF" w:rsidRDefault="001901FF" w:rsidP="001901F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1901F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import</w:t>
      </w:r>
      <w:r w:rsidRPr="001901F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proofErr w:type="gramStart"/>
      <w:r w:rsidRPr="001901F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 ChatComponent</w:t>
      </w:r>
      <w:proofErr w:type="gramEnd"/>
      <w:r w:rsidRPr="001901F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} </w:t>
      </w:r>
      <w:r w:rsidRPr="001901F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from</w:t>
      </w:r>
      <w:r w:rsidRPr="001901F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1901FF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'./modules/core/components/chat/chat.component'</w:t>
      </w:r>
      <w:r w:rsidRPr="001901F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D706A0F" w14:textId="77777777" w:rsidR="001901FF" w:rsidRPr="001901FF" w:rsidRDefault="001901FF" w:rsidP="001901F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CA1CE2A" w14:textId="77777777" w:rsidR="001901FF" w:rsidRPr="001901FF" w:rsidRDefault="001901FF" w:rsidP="001901F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1901F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const</w:t>
      </w:r>
      <w:proofErr w:type="spellEnd"/>
      <w:r w:rsidRPr="001901F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routes: Routes = [</w:t>
      </w:r>
    </w:p>
    <w:p w14:paraId="466EFFE4" w14:textId="77777777" w:rsidR="001901FF" w:rsidRPr="001901FF" w:rsidRDefault="001901FF" w:rsidP="001901F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1901F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</w:t>
      </w:r>
      <w:r w:rsidRPr="001901FF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IN" w:eastAsia="en-IN"/>
        </w:rPr>
        <w:t>{</w:t>
      </w:r>
      <w:proofErr w:type="spellStart"/>
      <w:r w:rsidRPr="001901FF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IN" w:eastAsia="en-IN"/>
        </w:rPr>
        <w:t>path:</w:t>
      </w:r>
      <w:r w:rsidRPr="001901FF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n-IN" w:eastAsia="en-IN"/>
        </w:rPr>
        <w:t>"chat</w:t>
      </w:r>
      <w:proofErr w:type="spellEnd"/>
      <w:r w:rsidRPr="001901FF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n-IN" w:eastAsia="en-IN"/>
        </w:rPr>
        <w:t>"</w:t>
      </w:r>
      <w:r w:rsidRPr="001901FF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IN" w:eastAsia="en-IN"/>
        </w:rPr>
        <w:t>, </w:t>
      </w:r>
      <w:proofErr w:type="spellStart"/>
      <w:proofErr w:type="gramStart"/>
      <w:r w:rsidRPr="001901FF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IN" w:eastAsia="en-IN"/>
        </w:rPr>
        <w:t>component:ChatComponent</w:t>
      </w:r>
      <w:proofErr w:type="spellEnd"/>
      <w:proofErr w:type="gramEnd"/>
      <w:r w:rsidRPr="001901FF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IN" w:eastAsia="en-IN"/>
        </w:rPr>
        <w:t>}</w:t>
      </w:r>
    </w:p>
    <w:p w14:paraId="2B5BB77B" w14:textId="77777777" w:rsidR="001901FF" w:rsidRPr="001901FF" w:rsidRDefault="001901FF" w:rsidP="001901F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1901F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];</w:t>
      </w:r>
    </w:p>
    <w:p w14:paraId="789AA181" w14:textId="77777777" w:rsidR="001901FF" w:rsidRPr="001901FF" w:rsidRDefault="001901FF" w:rsidP="001901F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F32B810" w14:textId="77777777" w:rsidR="001901FF" w:rsidRPr="001901FF" w:rsidRDefault="001901FF" w:rsidP="001901F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1901F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@</w:t>
      </w:r>
      <w:proofErr w:type="gramStart"/>
      <w:r w:rsidRPr="001901F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NgModule(</w:t>
      </w:r>
      <w:proofErr w:type="gramEnd"/>
      <w:r w:rsidRPr="001901F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</w:t>
      </w:r>
    </w:p>
    <w:p w14:paraId="37CC34B9" w14:textId="77777777" w:rsidR="001901FF" w:rsidRPr="001901FF" w:rsidRDefault="001901FF" w:rsidP="001901F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1901F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imports: [</w:t>
      </w:r>
      <w:proofErr w:type="spellStart"/>
      <w:r w:rsidRPr="001901F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RouterModule.forRoot</w:t>
      </w:r>
      <w:proofErr w:type="spellEnd"/>
      <w:r w:rsidRPr="001901F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(routes)],</w:t>
      </w:r>
    </w:p>
    <w:p w14:paraId="300F812A" w14:textId="77777777" w:rsidR="001901FF" w:rsidRPr="001901FF" w:rsidRDefault="001901FF" w:rsidP="001901F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1901F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 exports: [</w:t>
      </w:r>
      <w:proofErr w:type="spellStart"/>
      <w:r w:rsidRPr="001901F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RouterModule</w:t>
      </w:r>
      <w:proofErr w:type="spellEnd"/>
      <w:r w:rsidRPr="001901F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</w:t>
      </w:r>
    </w:p>
    <w:p w14:paraId="5DDAE792" w14:textId="77777777" w:rsidR="001901FF" w:rsidRPr="001901FF" w:rsidRDefault="001901FF" w:rsidP="001901F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1901F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})</w:t>
      </w:r>
    </w:p>
    <w:p w14:paraId="31F2B889" w14:textId="77777777" w:rsidR="001901FF" w:rsidRPr="001901FF" w:rsidRDefault="001901FF" w:rsidP="001901F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1901F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export</w:t>
      </w:r>
      <w:r w:rsidRPr="001901F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1901FF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class</w:t>
      </w:r>
      <w:r w:rsidRPr="001901F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proofErr w:type="spellStart"/>
      <w:r w:rsidRPr="001901F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AppRoutingModule</w:t>
      </w:r>
      <w:proofErr w:type="spellEnd"/>
      <w:r w:rsidRPr="001901F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proofErr w:type="gramStart"/>
      <w:r w:rsidRPr="001901FF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 }</w:t>
      </w:r>
      <w:proofErr w:type="gramEnd"/>
    </w:p>
    <w:p w14:paraId="4022C3BB" w14:textId="10BBBDB5" w:rsidR="004E2728" w:rsidRDefault="004E2728" w:rsidP="004E2728">
      <w:pPr>
        <w:spacing w:line="276" w:lineRule="auto"/>
      </w:pPr>
    </w:p>
    <w:p w14:paraId="23510F4A" w14:textId="27E0CC1E" w:rsidR="004E2728" w:rsidRPr="008B12E4" w:rsidRDefault="004E2728" w:rsidP="004E2728">
      <w:pPr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Step 7 – Configure CORS in the server</w:t>
      </w:r>
    </w:p>
    <w:p w14:paraId="77C44346" w14:textId="7412E26E" w:rsidR="004E2728" w:rsidRDefault="005D01E0" w:rsidP="005D01E0">
      <w:pPr>
        <w:pStyle w:val="ListParagraph"/>
        <w:numPr>
          <w:ilvl w:val="0"/>
          <w:numId w:val="22"/>
        </w:numPr>
        <w:spacing w:line="276" w:lineRule="auto"/>
      </w:pPr>
      <w:r>
        <w:t xml:space="preserve">Open the </w:t>
      </w:r>
      <w:r w:rsidRPr="005D01E0">
        <w:rPr>
          <w:b/>
          <w:bCs/>
        </w:rPr>
        <w:t>server-side</w:t>
      </w:r>
      <w:r>
        <w:t xml:space="preserve"> project of the application implemented using </w:t>
      </w:r>
      <w:r w:rsidRPr="005D01E0">
        <w:rPr>
          <w:b/>
          <w:bCs/>
        </w:rPr>
        <w:t>ASP.NET Core</w:t>
      </w:r>
      <w:r>
        <w:t>.</w:t>
      </w:r>
    </w:p>
    <w:p w14:paraId="0AED1953" w14:textId="0DF638C1" w:rsidR="00B92EA8" w:rsidRDefault="005D01E0" w:rsidP="00B92EA8">
      <w:pPr>
        <w:pStyle w:val="ListParagraph"/>
        <w:numPr>
          <w:ilvl w:val="0"/>
          <w:numId w:val="22"/>
        </w:numPr>
        <w:spacing w:line="276" w:lineRule="auto"/>
      </w:pPr>
      <w:r>
        <w:t xml:space="preserve">Add the highlighted lines of code in the </w:t>
      </w:r>
      <w:proofErr w:type="spellStart"/>
      <w:r w:rsidRPr="005D01E0">
        <w:rPr>
          <w:b/>
          <w:bCs/>
        </w:rPr>
        <w:t>program.cs</w:t>
      </w:r>
      <w:proofErr w:type="spellEnd"/>
      <w:r>
        <w:t xml:space="preserve"> file to configure </w:t>
      </w:r>
      <w:r w:rsidRPr="005D01E0">
        <w:rPr>
          <w:b/>
          <w:bCs/>
        </w:rPr>
        <w:t>CORS</w:t>
      </w:r>
      <w:r>
        <w:t xml:space="preserve"> (Cross Origin Request Security).</w:t>
      </w:r>
    </w:p>
    <w:p w14:paraId="39EC02FB" w14:textId="77777777" w:rsidR="00B92EA8" w:rsidRDefault="00B92EA8" w:rsidP="00B92EA8">
      <w:pPr>
        <w:pStyle w:val="ListParagraph"/>
        <w:spacing w:line="276" w:lineRule="auto"/>
      </w:pPr>
    </w:p>
    <w:p w14:paraId="2AEC9823" w14:textId="77777777" w:rsidR="001901FF" w:rsidRDefault="001901FF" w:rsidP="001901FF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SignalRChat.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Hubs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</w:t>
      </w:r>
      <w:proofErr w:type="gramEnd"/>
    </w:p>
    <w:p w14:paraId="519545EA" w14:textId="77777777" w:rsidR="001901FF" w:rsidRDefault="001901FF" w:rsidP="001901FF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66A7FB9F" w14:textId="77777777" w:rsidR="001901FF" w:rsidRDefault="001901FF" w:rsidP="001901FF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SignalRChat</w:t>
      </w:r>
      <w:proofErr w:type="spellEnd"/>
    </w:p>
    <w:p w14:paraId="556CE5E4" w14:textId="77777777" w:rsidR="001901FF" w:rsidRDefault="001901FF" w:rsidP="001901FF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{</w:t>
      </w:r>
    </w:p>
    <w:p w14:paraId="4DBC4195" w14:textId="77777777" w:rsidR="001901FF" w:rsidRDefault="001901FF" w:rsidP="001901FF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IN"/>
        </w:rPr>
        <w:t>Program</w:t>
      </w:r>
    </w:p>
    <w:p w14:paraId="4A2CBE3B" w14:textId="77777777" w:rsidR="001901FF" w:rsidRDefault="001901FF" w:rsidP="001901FF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{</w:t>
      </w:r>
    </w:p>
    <w:p w14:paraId="318AB3C1" w14:textId="77777777" w:rsidR="001901FF" w:rsidRDefault="001901FF" w:rsidP="001901FF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</w:t>
      </w:r>
    </w:p>
    <w:p w14:paraId="311EB02E" w14:textId="77777777" w:rsidR="001901FF" w:rsidRDefault="001901FF" w:rsidP="001901FF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{</w:t>
      </w:r>
    </w:p>
    <w:p w14:paraId="0159AFFA" w14:textId="77777777" w:rsidR="001901FF" w:rsidRDefault="001901FF" w:rsidP="001901FF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builder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WebApplication.CreateBuilder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args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  <w:proofErr w:type="gramEnd"/>
    </w:p>
    <w:p w14:paraId="68C0C66F" w14:textId="77777777" w:rsidR="001901FF" w:rsidRDefault="001901FF" w:rsidP="001901FF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46898E81" w14:textId="77777777" w:rsidR="001901FF" w:rsidRDefault="001901FF" w:rsidP="001901FF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 Add services to the container.</w:t>
      </w:r>
    </w:p>
    <w:p w14:paraId="262CCBAC" w14:textId="77777777" w:rsidR="001901FF" w:rsidRDefault="001901FF" w:rsidP="001901FF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builder.Services.AddRazorPages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();</w:t>
      </w:r>
    </w:p>
    <w:p w14:paraId="1F8E530A" w14:textId="77777777" w:rsidR="001901FF" w:rsidRDefault="001901FF" w:rsidP="001901FF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32145A09" w14:textId="77777777" w:rsidR="001901FF" w:rsidRDefault="001901FF" w:rsidP="001901FF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lastRenderedPageBreak/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builder.Services.AddSignalR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();</w:t>
      </w:r>
    </w:p>
    <w:p w14:paraId="51CED5F9" w14:textId="77777777" w:rsidR="001901FF" w:rsidRDefault="001901FF" w:rsidP="001901FF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06F38EF9" w14:textId="77777777" w:rsidR="001901FF" w:rsidRDefault="001901FF" w:rsidP="001901FF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</w:t>
      </w:r>
      <w:proofErr w:type="spellStart"/>
      <w:proofErr w:type="gramStart"/>
      <w:r w:rsidRPr="001901FF">
        <w:rPr>
          <w:rFonts w:ascii="Cascadia Mono" w:hAnsi="Cascadia Mono" w:cs="Cascadia Mono"/>
          <w:color w:val="000000"/>
          <w:sz w:val="19"/>
          <w:szCs w:val="19"/>
          <w:highlight w:val="yellow"/>
          <w:lang w:val="en-IN"/>
        </w:rPr>
        <w:t>builder.Services.AddCors</w:t>
      </w:r>
      <w:proofErr w:type="spellEnd"/>
      <w:proofErr w:type="gramEnd"/>
      <w:r w:rsidRPr="001901FF">
        <w:rPr>
          <w:rFonts w:ascii="Cascadia Mono" w:hAnsi="Cascadia Mono" w:cs="Cascadia Mono"/>
          <w:color w:val="000000"/>
          <w:sz w:val="19"/>
          <w:szCs w:val="19"/>
          <w:highlight w:val="yellow"/>
          <w:lang w:val="en-IN"/>
        </w:rPr>
        <w:t>();</w:t>
      </w:r>
    </w:p>
    <w:p w14:paraId="48C08DF2" w14:textId="77777777" w:rsidR="001901FF" w:rsidRDefault="001901FF" w:rsidP="001901FF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1E124C31" w14:textId="77777777" w:rsidR="001901FF" w:rsidRDefault="001901FF" w:rsidP="001901FF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app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builder.Build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();</w:t>
      </w:r>
    </w:p>
    <w:p w14:paraId="3F01AE05" w14:textId="77777777" w:rsidR="001901FF" w:rsidRDefault="001901FF" w:rsidP="001901FF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3E7DD4D3" w14:textId="77777777" w:rsidR="001901FF" w:rsidRDefault="001901FF" w:rsidP="001901FF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IN"/>
        </w:rPr>
        <w:t>// Configure the HTTP request pipeline.</w:t>
      </w:r>
    </w:p>
    <w:p w14:paraId="7C5A88C7" w14:textId="77777777" w:rsidR="001901FF" w:rsidRDefault="001901FF" w:rsidP="001901FF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app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.Environment.IsDevelopment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())</w:t>
      </w:r>
    </w:p>
    <w:p w14:paraId="383E2A3D" w14:textId="77777777" w:rsidR="001901FF" w:rsidRDefault="001901FF" w:rsidP="001901FF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{</w:t>
      </w:r>
    </w:p>
    <w:p w14:paraId="43E72806" w14:textId="77777777" w:rsidR="001901FF" w:rsidRDefault="001901FF" w:rsidP="001901FF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app.UseExceptionHandler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"/Error"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15F73B0F" w14:textId="77777777" w:rsidR="001901FF" w:rsidRDefault="001901FF" w:rsidP="001901FF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}</w:t>
      </w:r>
    </w:p>
    <w:p w14:paraId="48A16FDD" w14:textId="77777777" w:rsidR="001901FF" w:rsidRDefault="001901FF" w:rsidP="001901FF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744D3AB6" w14:textId="77777777" w:rsidR="001901FF" w:rsidRDefault="001901FF" w:rsidP="001901FF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app.UseStaticFiles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();</w:t>
      </w:r>
    </w:p>
    <w:p w14:paraId="51D2589E" w14:textId="77777777" w:rsidR="001901FF" w:rsidRDefault="001901FF" w:rsidP="001901FF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0D9E9306" w14:textId="77777777" w:rsidR="001901FF" w:rsidRDefault="001901FF" w:rsidP="001901FF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app.UseRouting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();</w:t>
      </w:r>
    </w:p>
    <w:p w14:paraId="177AF6B1" w14:textId="77777777" w:rsidR="001901FF" w:rsidRDefault="001901FF" w:rsidP="001901FF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6356AFE7" w14:textId="77777777" w:rsidR="001901FF" w:rsidRPr="001901FF" w:rsidRDefault="001901FF" w:rsidP="001901FF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yellow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</w:t>
      </w:r>
      <w:proofErr w:type="spellStart"/>
      <w:proofErr w:type="gramStart"/>
      <w:r w:rsidRPr="001901FF">
        <w:rPr>
          <w:rFonts w:ascii="Cascadia Mono" w:hAnsi="Cascadia Mono" w:cs="Cascadia Mono"/>
          <w:color w:val="000000"/>
          <w:sz w:val="19"/>
          <w:szCs w:val="19"/>
          <w:highlight w:val="yellow"/>
          <w:lang w:val="en-IN"/>
        </w:rPr>
        <w:t>app.UseCors</w:t>
      </w:r>
      <w:proofErr w:type="spellEnd"/>
      <w:proofErr w:type="gramEnd"/>
      <w:r w:rsidRPr="001901FF">
        <w:rPr>
          <w:rFonts w:ascii="Cascadia Mono" w:hAnsi="Cascadia Mono" w:cs="Cascadia Mono"/>
          <w:color w:val="000000"/>
          <w:sz w:val="19"/>
          <w:szCs w:val="19"/>
          <w:highlight w:val="yellow"/>
          <w:lang w:val="en-IN"/>
        </w:rPr>
        <w:t>(options=&gt;</w:t>
      </w:r>
    </w:p>
    <w:p w14:paraId="0FA71553" w14:textId="77777777" w:rsidR="001901FF" w:rsidRPr="001901FF" w:rsidRDefault="001901FF" w:rsidP="001901FF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yellow"/>
          <w:lang w:val="en-IN"/>
        </w:rPr>
      </w:pPr>
      <w:r w:rsidRPr="001901FF"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</w:t>
      </w:r>
      <w:proofErr w:type="spellStart"/>
      <w:proofErr w:type="gramStart"/>
      <w:r w:rsidRPr="001901FF">
        <w:rPr>
          <w:rFonts w:ascii="Cascadia Mono" w:hAnsi="Cascadia Mono" w:cs="Cascadia Mono"/>
          <w:color w:val="000000"/>
          <w:sz w:val="19"/>
          <w:szCs w:val="19"/>
          <w:highlight w:val="yellow"/>
          <w:lang w:val="en-IN"/>
        </w:rPr>
        <w:t>options.AllowAnyMethod</w:t>
      </w:r>
      <w:proofErr w:type="spellEnd"/>
      <w:proofErr w:type="gramEnd"/>
      <w:r w:rsidRPr="001901FF">
        <w:rPr>
          <w:rFonts w:ascii="Cascadia Mono" w:hAnsi="Cascadia Mono" w:cs="Cascadia Mono"/>
          <w:color w:val="000000"/>
          <w:sz w:val="19"/>
          <w:szCs w:val="19"/>
          <w:highlight w:val="yellow"/>
          <w:lang w:val="en-IN"/>
        </w:rPr>
        <w:t>()</w:t>
      </w:r>
    </w:p>
    <w:p w14:paraId="17E9D3EB" w14:textId="77777777" w:rsidR="001901FF" w:rsidRPr="001901FF" w:rsidRDefault="001901FF" w:rsidP="001901FF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yellow"/>
          <w:lang w:val="en-IN"/>
        </w:rPr>
      </w:pPr>
      <w:r w:rsidRPr="001901FF"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    </w:t>
      </w:r>
      <w:proofErr w:type="gramStart"/>
      <w:r w:rsidRPr="001901FF">
        <w:rPr>
          <w:rFonts w:ascii="Cascadia Mono" w:hAnsi="Cascadia Mono" w:cs="Cascadia Mono"/>
          <w:color w:val="000000"/>
          <w:sz w:val="19"/>
          <w:szCs w:val="19"/>
          <w:highlight w:val="yellow"/>
          <w:lang w:val="en-IN"/>
        </w:rPr>
        <w:t>.</w:t>
      </w:r>
      <w:proofErr w:type="spellStart"/>
      <w:r w:rsidRPr="001901FF">
        <w:rPr>
          <w:rFonts w:ascii="Cascadia Mono" w:hAnsi="Cascadia Mono" w:cs="Cascadia Mono"/>
          <w:color w:val="000000"/>
          <w:sz w:val="19"/>
          <w:szCs w:val="19"/>
          <w:highlight w:val="yellow"/>
          <w:lang w:val="en-IN"/>
        </w:rPr>
        <w:t>AllowAnyHeader</w:t>
      </w:r>
      <w:proofErr w:type="spellEnd"/>
      <w:proofErr w:type="gramEnd"/>
      <w:r w:rsidRPr="001901FF">
        <w:rPr>
          <w:rFonts w:ascii="Cascadia Mono" w:hAnsi="Cascadia Mono" w:cs="Cascadia Mono"/>
          <w:color w:val="000000"/>
          <w:sz w:val="19"/>
          <w:szCs w:val="19"/>
          <w:highlight w:val="yellow"/>
          <w:lang w:val="en-IN"/>
        </w:rPr>
        <w:t>()</w:t>
      </w:r>
    </w:p>
    <w:p w14:paraId="00738BC8" w14:textId="77777777" w:rsidR="001901FF" w:rsidRPr="001901FF" w:rsidRDefault="001901FF" w:rsidP="001901FF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yellow"/>
          <w:lang w:val="en-IN"/>
        </w:rPr>
      </w:pPr>
      <w:r w:rsidRPr="001901FF"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    </w:t>
      </w:r>
      <w:proofErr w:type="gramStart"/>
      <w:r w:rsidRPr="001901FF">
        <w:rPr>
          <w:rFonts w:ascii="Cascadia Mono" w:hAnsi="Cascadia Mono" w:cs="Cascadia Mono"/>
          <w:color w:val="000000"/>
          <w:sz w:val="19"/>
          <w:szCs w:val="19"/>
          <w:highlight w:val="yellow"/>
          <w:lang w:val="en-IN"/>
        </w:rPr>
        <w:t>.</w:t>
      </w:r>
      <w:proofErr w:type="spellStart"/>
      <w:r w:rsidRPr="001901FF">
        <w:rPr>
          <w:rFonts w:ascii="Cascadia Mono" w:hAnsi="Cascadia Mono" w:cs="Cascadia Mono"/>
          <w:color w:val="000000"/>
          <w:sz w:val="19"/>
          <w:szCs w:val="19"/>
          <w:highlight w:val="yellow"/>
          <w:lang w:val="en-IN"/>
        </w:rPr>
        <w:t>SetIsOriginAllowed</w:t>
      </w:r>
      <w:proofErr w:type="spellEnd"/>
      <w:proofErr w:type="gramEnd"/>
      <w:r w:rsidRPr="001901FF">
        <w:rPr>
          <w:rFonts w:ascii="Cascadia Mono" w:hAnsi="Cascadia Mono" w:cs="Cascadia Mono"/>
          <w:color w:val="000000"/>
          <w:sz w:val="19"/>
          <w:szCs w:val="19"/>
          <w:highlight w:val="yellow"/>
          <w:lang w:val="en-IN"/>
        </w:rPr>
        <w:t xml:space="preserve">(origin =&gt; </w:t>
      </w:r>
      <w:r w:rsidRPr="001901FF">
        <w:rPr>
          <w:rFonts w:ascii="Cascadia Mono" w:hAnsi="Cascadia Mono" w:cs="Cascadia Mono"/>
          <w:color w:val="0000FF"/>
          <w:sz w:val="19"/>
          <w:szCs w:val="19"/>
          <w:highlight w:val="yellow"/>
          <w:lang w:val="en-IN"/>
        </w:rPr>
        <w:t>true</w:t>
      </w:r>
      <w:r w:rsidRPr="001901FF">
        <w:rPr>
          <w:rFonts w:ascii="Cascadia Mono" w:hAnsi="Cascadia Mono" w:cs="Cascadia Mono"/>
          <w:color w:val="000000"/>
          <w:sz w:val="19"/>
          <w:szCs w:val="19"/>
          <w:highlight w:val="yellow"/>
          <w:lang w:val="en-IN"/>
        </w:rPr>
        <w:t>)</w:t>
      </w:r>
    </w:p>
    <w:p w14:paraId="6BC62DFA" w14:textId="77777777" w:rsidR="001901FF" w:rsidRDefault="001901FF" w:rsidP="001901FF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 w:rsidRPr="001901FF"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    </w:t>
      </w:r>
      <w:proofErr w:type="gramStart"/>
      <w:r w:rsidRPr="001901FF">
        <w:rPr>
          <w:rFonts w:ascii="Cascadia Mono" w:hAnsi="Cascadia Mono" w:cs="Cascadia Mono"/>
          <w:color w:val="000000"/>
          <w:sz w:val="19"/>
          <w:szCs w:val="19"/>
          <w:highlight w:val="yellow"/>
          <w:lang w:val="en-IN"/>
        </w:rPr>
        <w:t>.</w:t>
      </w:r>
      <w:proofErr w:type="spellStart"/>
      <w:r w:rsidRPr="001901FF">
        <w:rPr>
          <w:rFonts w:ascii="Cascadia Mono" w:hAnsi="Cascadia Mono" w:cs="Cascadia Mono"/>
          <w:color w:val="000000"/>
          <w:sz w:val="19"/>
          <w:szCs w:val="19"/>
          <w:highlight w:val="yellow"/>
          <w:lang w:val="en-IN"/>
        </w:rPr>
        <w:t>AllowCredentials</w:t>
      </w:r>
      <w:proofErr w:type="spellEnd"/>
      <w:proofErr w:type="gramEnd"/>
      <w:r w:rsidRPr="001901FF">
        <w:rPr>
          <w:rFonts w:ascii="Cascadia Mono" w:hAnsi="Cascadia Mono" w:cs="Cascadia Mono"/>
          <w:color w:val="000000"/>
          <w:sz w:val="19"/>
          <w:szCs w:val="19"/>
          <w:highlight w:val="yellow"/>
          <w:lang w:val="en-IN"/>
        </w:rPr>
        <w:t>());</w:t>
      </w:r>
    </w:p>
    <w:p w14:paraId="2CDEC41D" w14:textId="77777777" w:rsidR="001901FF" w:rsidRDefault="001901FF" w:rsidP="001901FF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791647F3" w14:textId="77777777" w:rsidR="001901FF" w:rsidRDefault="001901FF" w:rsidP="001901FF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app.UseAuthorization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();</w:t>
      </w:r>
    </w:p>
    <w:p w14:paraId="66D3370D" w14:textId="77777777" w:rsidR="001901FF" w:rsidRDefault="001901FF" w:rsidP="001901FF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4FF3DEA4" w14:textId="77777777" w:rsidR="001901FF" w:rsidRDefault="001901FF" w:rsidP="001901FF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app.MapRazorPages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();</w:t>
      </w:r>
    </w:p>
    <w:p w14:paraId="59B10927" w14:textId="77777777" w:rsidR="001901FF" w:rsidRDefault="001901FF" w:rsidP="001901FF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77B8F342" w14:textId="77777777" w:rsidR="001901FF" w:rsidRDefault="001901FF" w:rsidP="001901FF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app.MapHub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ChatHub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&gt;(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chatHub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);</w:t>
      </w:r>
    </w:p>
    <w:p w14:paraId="0D591FDE" w14:textId="77777777" w:rsidR="001901FF" w:rsidRDefault="001901FF" w:rsidP="001901FF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2F2848EA" w14:textId="77777777" w:rsidR="001901FF" w:rsidRDefault="001901FF" w:rsidP="001901FF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app.Run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();</w:t>
      </w:r>
    </w:p>
    <w:p w14:paraId="3781F480" w14:textId="77777777" w:rsidR="001901FF" w:rsidRDefault="001901FF" w:rsidP="001901FF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}</w:t>
      </w:r>
    </w:p>
    <w:p w14:paraId="0F8DB4E2" w14:textId="77777777" w:rsidR="001901FF" w:rsidRDefault="001901FF" w:rsidP="001901FF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}</w:t>
      </w:r>
    </w:p>
    <w:p w14:paraId="4728A339" w14:textId="4A610889" w:rsidR="001901FF" w:rsidRPr="00360791" w:rsidRDefault="001901FF" w:rsidP="001901FF">
      <w:pPr>
        <w:spacing w:line="276" w:lineRule="auto"/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}</w:t>
      </w:r>
    </w:p>
    <w:p w14:paraId="0D697F9B" w14:textId="5678CAA1" w:rsidR="004E2728" w:rsidRDefault="004E2728" w:rsidP="004E2728">
      <w:pPr>
        <w:spacing w:line="276" w:lineRule="auto"/>
      </w:pPr>
    </w:p>
    <w:p w14:paraId="7BF49992" w14:textId="79828B04" w:rsidR="004E2728" w:rsidRPr="008B12E4" w:rsidRDefault="004E2728" w:rsidP="004E2728">
      <w:pPr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Step 8 – Run the app</w:t>
      </w:r>
    </w:p>
    <w:p w14:paraId="4957B230" w14:textId="014302C1" w:rsidR="005D01E0" w:rsidRDefault="005D01E0" w:rsidP="005D01E0">
      <w:pPr>
        <w:pStyle w:val="ListParagraph"/>
        <w:numPr>
          <w:ilvl w:val="0"/>
          <w:numId w:val="23"/>
        </w:numPr>
        <w:spacing w:line="276" w:lineRule="auto"/>
      </w:pPr>
      <w:r>
        <w:t xml:space="preserve">In the </w:t>
      </w:r>
      <w:r w:rsidRPr="005D01E0">
        <w:rPr>
          <w:b/>
          <w:bCs/>
        </w:rPr>
        <w:t>server</w:t>
      </w:r>
      <w:r>
        <w:t xml:space="preserve">, </w:t>
      </w:r>
      <w:r w:rsidRPr="008A1772">
        <w:t xml:space="preserve">Press </w:t>
      </w:r>
      <w:r w:rsidRPr="005D01E0">
        <w:rPr>
          <w:b/>
          <w:bCs/>
        </w:rPr>
        <w:t>CTRL+F5</w:t>
      </w:r>
      <w:r w:rsidRPr="008A1772">
        <w:t xml:space="preserve"> to run the app without debugging</w:t>
      </w:r>
      <w:r>
        <w:t>.</w:t>
      </w:r>
    </w:p>
    <w:p w14:paraId="02CD5FE3" w14:textId="75C5BE15" w:rsidR="005D01E0" w:rsidRDefault="005D01E0" w:rsidP="005D01E0">
      <w:pPr>
        <w:pStyle w:val="ListParagraph"/>
        <w:numPr>
          <w:ilvl w:val="0"/>
          <w:numId w:val="23"/>
        </w:numPr>
        <w:spacing w:line="276" w:lineRule="auto"/>
      </w:pPr>
      <w:r>
        <w:t xml:space="preserve">In the </w:t>
      </w:r>
      <w:r w:rsidRPr="005D01E0">
        <w:rPr>
          <w:b/>
          <w:bCs/>
        </w:rPr>
        <w:t>client</w:t>
      </w:r>
      <w:r>
        <w:t>, run the command “</w:t>
      </w:r>
      <w:proofErr w:type="spellStart"/>
      <w:r w:rsidRPr="005D01E0">
        <w:rPr>
          <w:b/>
          <w:bCs/>
        </w:rPr>
        <w:t>npm</w:t>
      </w:r>
      <w:proofErr w:type="spellEnd"/>
      <w:r w:rsidRPr="005D01E0">
        <w:rPr>
          <w:b/>
          <w:bCs/>
        </w:rPr>
        <w:t xml:space="preserve"> start</w:t>
      </w:r>
      <w:r>
        <w:t>” in the command prompt to run the application.</w:t>
      </w:r>
    </w:p>
    <w:p w14:paraId="3E1A2C0E" w14:textId="77777777" w:rsidR="005D01E0" w:rsidRDefault="005D01E0" w:rsidP="005D01E0">
      <w:pPr>
        <w:pStyle w:val="ListParagraph"/>
        <w:spacing w:line="276" w:lineRule="auto"/>
      </w:pPr>
    </w:p>
    <w:p w14:paraId="00B67EA3" w14:textId="3DC8AE3A" w:rsidR="00646D53" w:rsidRDefault="002C0337" w:rsidP="00B92EA8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6810A714" wp14:editId="6E6FCF38">
            <wp:extent cx="4829004" cy="33591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184" cy="337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D241" w14:textId="77777777" w:rsidR="00B92EA8" w:rsidRDefault="00B92EA8" w:rsidP="00B92EA8">
      <w:pPr>
        <w:pStyle w:val="ListParagraph"/>
        <w:numPr>
          <w:ilvl w:val="0"/>
          <w:numId w:val="23"/>
        </w:numPr>
        <w:spacing w:line="276" w:lineRule="auto"/>
        <w:jc w:val="left"/>
      </w:pPr>
      <w:r>
        <w:t>Copy the URL “</w:t>
      </w:r>
      <w:r w:rsidRPr="00B92EA8">
        <w:rPr>
          <w:b/>
          <w:bCs/>
        </w:rPr>
        <w:t>http://localhost:4200</w:t>
      </w:r>
      <w:r>
        <w:t>” from the command prompt.</w:t>
      </w:r>
    </w:p>
    <w:p w14:paraId="1D5BAF39" w14:textId="77777777" w:rsidR="00B92EA8" w:rsidRDefault="00B92EA8" w:rsidP="00B92EA8">
      <w:pPr>
        <w:pStyle w:val="ListParagraph"/>
        <w:numPr>
          <w:ilvl w:val="0"/>
          <w:numId w:val="23"/>
        </w:numPr>
        <w:spacing w:line="276" w:lineRule="auto"/>
        <w:jc w:val="left"/>
      </w:pPr>
      <w:r>
        <w:t>Open two different browsers and paste the URL in the address bar.</w:t>
      </w:r>
    </w:p>
    <w:p w14:paraId="1BDE34CB" w14:textId="77777777" w:rsidR="00B92EA8" w:rsidRDefault="00B92EA8" w:rsidP="00B92EA8">
      <w:pPr>
        <w:pStyle w:val="ListParagraph"/>
        <w:numPr>
          <w:ilvl w:val="0"/>
          <w:numId w:val="23"/>
        </w:numPr>
        <w:spacing w:line="276" w:lineRule="auto"/>
        <w:jc w:val="left"/>
      </w:pPr>
      <w:r>
        <w:t>Navigate to ‘</w:t>
      </w:r>
      <w:r w:rsidRPr="00B92EA8">
        <w:rPr>
          <w:b/>
          <w:bCs/>
        </w:rPr>
        <w:t>chat’</w:t>
      </w:r>
      <w:r>
        <w:t xml:space="preserve"> in both browsers.</w:t>
      </w:r>
    </w:p>
    <w:p w14:paraId="56D0C328" w14:textId="4AF42B75" w:rsidR="00B92EA8" w:rsidRDefault="00B92EA8" w:rsidP="004E2728">
      <w:pPr>
        <w:pStyle w:val="ListParagraph"/>
        <w:numPr>
          <w:ilvl w:val="0"/>
          <w:numId w:val="23"/>
        </w:numPr>
        <w:spacing w:line="276" w:lineRule="auto"/>
        <w:jc w:val="left"/>
      </w:pPr>
      <w:r>
        <w:t>Choose either browser, enter a name and message, and select the Send Message button. The name and message are displayed on both pages instantly.</w:t>
      </w:r>
    </w:p>
    <w:p w14:paraId="735028E6" w14:textId="7902E599" w:rsidR="001901FF" w:rsidRPr="00360791" w:rsidRDefault="002C0337" w:rsidP="004E2728">
      <w:pPr>
        <w:spacing w:line="276" w:lineRule="auto"/>
      </w:pPr>
      <w:r>
        <w:rPr>
          <w:noProof/>
        </w:rPr>
        <w:drawing>
          <wp:inline distT="0" distB="0" distL="0" distR="0" wp14:anchorId="7F2F2394" wp14:editId="2F2E3444">
            <wp:extent cx="5943600" cy="3411220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B5BA" w14:textId="25555C16" w:rsidR="00F4697E" w:rsidRPr="00F4697E" w:rsidRDefault="00F4697E" w:rsidP="00F4697E">
      <w:r>
        <w:rPr>
          <w:noProof/>
        </w:rPr>
        <w:lastRenderedPageBreak/>
        <w:drawing>
          <wp:inline distT="0" distB="0" distL="0" distR="0" wp14:anchorId="56BA6D44" wp14:editId="0A4FDA2A">
            <wp:extent cx="5943157" cy="3010486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77" b="7902"/>
                    <a:stretch/>
                  </pic:blipFill>
                  <pic:spPr bwMode="auto">
                    <a:xfrm>
                      <a:off x="0" y="0"/>
                      <a:ext cx="5943600" cy="301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3" w:name="_Toc24564163"/>
    <w:p w14:paraId="7A35985E" w14:textId="0D39CC67" w:rsidR="005E2F7C" w:rsidRDefault="00000000" w:rsidP="00587432">
      <w:pPr>
        <w:pStyle w:val="Heading1"/>
      </w:pPr>
      <w:sdt>
        <w:sdtPr>
          <w:id w:val="-1869754164"/>
          <w:placeholder>
            <w:docPart w:val="FDC21182CB0242EEA173FBF4E1D5E475"/>
          </w:placeholder>
          <w:temporary/>
          <w:showingPlcHdr/>
          <w15:appearance w15:val="hidden"/>
        </w:sdtPr>
        <w:sdtContent>
          <w:r w:rsidR="005E2F7C" w:rsidRPr="00706D60">
            <w:t>Conclusion</w:t>
          </w:r>
        </w:sdtContent>
      </w:sdt>
      <w:bookmarkEnd w:id="3"/>
    </w:p>
    <w:p w14:paraId="6E500A4C" w14:textId="6755F96F" w:rsidR="003E5517" w:rsidRDefault="003E5517" w:rsidP="00637F1A">
      <w:pPr>
        <w:spacing w:line="276" w:lineRule="auto"/>
      </w:pPr>
      <w:proofErr w:type="spellStart"/>
      <w:r>
        <w:t>SignalR</w:t>
      </w:r>
      <w:proofErr w:type="spellEnd"/>
      <w:r>
        <w:t xml:space="preserve"> provides an API for creating server-to-client remote procedure calls (RPC). The RPCs invoke functions on clients from server-side .NET Core code. </w:t>
      </w:r>
      <w:proofErr w:type="spellStart"/>
      <w:r w:rsidR="001B355A" w:rsidRPr="001B355A">
        <w:t>SignalR</w:t>
      </w:r>
      <w:proofErr w:type="spellEnd"/>
      <w:r w:rsidR="001B355A" w:rsidRPr="001B355A">
        <w:t xml:space="preserve"> is open source on </w:t>
      </w:r>
      <w:r w:rsidR="001B355A" w:rsidRPr="00566F39">
        <w:rPr>
          <w:b/>
          <w:bCs/>
        </w:rPr>
        <w:t>GitHub</w:t>
      </w:r>
      <w:r w:rsidR="001B355A" w:rsidRPr="001B355A">
        <w:t>, just like the rest of .NET. In addition to the source code, the protocol specification for communication between hubs and clients is open too.</w:t>
      </w:r>
      <w:r w:rsidR="00FF5FD9">
        <w:t xml:space="preserve"> With client SDKs for </w:t>
      </w:r>
      <w:r w:rsidR="00FF5FD9" w:rsidRPr="00332BEA">
        <w:rPr>
          <w:b/>
          <w:bCs/>
        </w:rPr>
        <w:t>JavaScript</w:t>
      </w:r>
      <w:r w:rsidR="00FF5FD9">
        <w:t xml:space="preserve">, </w:t>
      </w:r>
      <w:r w:rsidR="00FF5FD9" w:rsidRPr="00332BEA">
        <w:rPr>
          <w:b/>
          <w:bCs/>
        </w:rPr>
        <w:t>.NET</w:t>
      </w:r>
      <w:r w:rsidR="00FF5FD9">
        <w:t xml:space="preserve"> (C#, F#, and Visual Basic), and </w:t>
      </w:r>
      <w:r w:rsidR="00FF5FD9" w:rsidRPr="00593F49">
        <w:rPr>
          <w:b/>
          <w:bCs/>
        </w:rPr>
        <w:t>Java</w:t>
      </w:r>
      <w:r w:rsidR="00FF5FD9">
        <w:t xml:space="preserve">, we can connect to our </w:t>
      </w:r>
      <w:proofErr w:type="spellStart"/>
      <w:r w:rsidR="00FF5FD9">
        <w:t>SignalR</w:t>
      </w:r>
      <w:proofErr w:type="spellEnd"/>
      <w:r w:rsidR="00FF5FD9">
        <w:t xml:space="preserve"> hub and start receiving real-time messages on almost any platform including web, mobile, desktop, and games. </w:t>
      </w:r>
      <w:proofErr w:type="spellStart"/>
      <w:r w:rsidR="00FF5FD9">
        <w:t>SignalR</w:t>
      </w:r>
      <w:proofErr w:type="spellEnd"/>
      <w:r w:rsidR="00FF5FD9">
        <w:t xml:space="preserve"> will use </w:t>
      </w:r>
      <w:proofErr w:type="spellStart"/>
      <w:r w:rsidR="00FF5FD9">
        <w:t>WebSockets</w:t>
      </w:r>
      <w:proofErr w:type="spellEnd"/>
      <w:r w:rsidR="00FF5FD9">
        <w:t xml:space="preserve"> when it's available, and gracefully falls back on other technologies when it isn't, while </w:t>
      </w:r>
      <w:r w:rsidR="001F02B5">
        <w:t>our</w:t>
      </w:r>
      <w:r w:rsidR="00FF5FD9">
        <w:t xml:space="preserve"> application code stays the same.</w:t>
      </w:r>
    </w:p>
    <w:p w14:paraId="436EA77F" w14:textId="77777777" w:rsidR="00FE2AD8" w:rsidRPr="00873804" w:rsidRDefault="00FE2AD8" w:rsidP="00A62C0F">
      <w:pPr>
        <w:spacing w:line="276" w:lineRule="auto"/>
      </w:pPr>
    </w:p>
    <w:p w14:paraId="752337DF" w14:textId="22855199" w:rsidR="005E2F7C" w:rsidRPr="00873804" w:rsidRDefault="005E2F7C" w:rsidP="00A62C0F">
      <w:pPr>
        <w:pStyle w:val="Heading2"/>
        <w:spacing w:line="360" w:lineRule="auto"/>
      </w:pPr>
    </w:p>
    <w:p w14:paraId="121D604B" w14:textId="17E16CD8" w:rsidR="006512AE" w:rsidRDefault="006512AE" w:rsidP="00A62C0F">
      <w:pPr>
        <w:pStyle w:val="ListBullet"/>
        <w:numPr>
          <w:ilvl w:val="0"/>
          <w:numId w:val="0"/>
        </w:numPr>
        <w:ind w:left="360"/>
      </w:pPr>
    </w:p>
    <w:sectPr w:rsidR="006512AE" w:rsidSect="00B01BDC">
      <w:footerReference w:type="default" r:id="rId37"/>
      <w:type w:val="continuous"/>
      <w:pgSz w:w="12240" w:h="15840"/>
      <w:pgMar w:top="1440" w:right="1440" w:bottom="1440" w:left="1440" w:header="720" w:footer="22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23D6C0" w14:textId="77777777" w:rsidR="00381DCD" w:rsidRDefault="00381DCD" w:rsidP="00706D60">
      <w:r>
        <w:separator/>
      </w:r>
    </w:p>
  </w:endnote>
  <w:endnote w:type="continuationSeparator" w:id="0">
    <w:p w14:paraId="5BC95258" w14:textId="77777777" w:rsidR="00381DCD" w:rsidRDefault="00381DCD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130864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9C3021D" w14:textId="77777777" w:rsidR="00E653C0" w:rsidRDefault="00E653C0" w:rsidP="000C1A28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6DD016" w14:textId="77777777" w:rsidR="00381DCD" w:rsidRDefault="00381DCD" w:rsidP="00706D60">
      <w:r>
        <w:separator/>
      </w:r>
    </w:p>
  </w:footnote>
  <w:footnote w:type="continuationSeparator" w:id="0">
    <w:p w14:paraId="69374D41" w14:textId="77777777" w:rsidR="00381DCD" w:rsidRDefault="00381DCD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85CC83A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F23BF3"/>
    <w:multiLevelType w:val="hybridMultilevel"/>
    <w:tmpl w:val="3E70A4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0D3398"/>
    <w:multiLevelType w:val="hybridMultilevel"/>
    <w:tmpl w:val="13BE9F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EE196D"/>
    <w:multiLevelType w:val="hybridMultilevel"/>
    <w:tmpl w:val="283281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224185"/>
    <w:multiLevelType w:val="multilevel"/>
    <w:tmpl w:val="A40A8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25A55EE0"/>
    <w:multiLevelType w:val="hybridMultilevel"/>
    <w:tmpl w:val="D7CE7F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634428"/>
    <w:multiLevelType w:val="hybridMultilevel"/>
    <w:tmpl w:val="D87CAA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1726FC"/>
    <w:multiLevelType w:val="multilevel"/>
    <w:tmpl w:val="A40A8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34D1067F"/>
    <w:multiLevelType w:val="hybridMultilevel"/>
    <w:tmpl w:val="852673E8"/>
    <w:lvl w:ilvl="0" w:tplc="F2DC71B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F76F48"/>
    <w:multiLevelType w:val="hybridMultilevel"/>
    <w:tmpl w:val="6E8C6E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650248"/>
    <w:multiLevelType w:val="hybridMultilevel"/>
    <w:tmpl w:val="852673E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5F684E"/>
    <w:multiLevelType w:val="hybridMultilevel"/>
    <w:tmpl w:val="7256DC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811BB3"/>
    <w:multiLevelType w:val="hybridMultilevel"/>
    <w:tmpl w:val="733051E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0F636C"/>
    <w:multiLevelType w:val="hybridMultilevel"/>
    <w:tmpl w:val="EA6E193E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4" w15:restartNumberingAfterBreak="0">
    <w:nsid w:val="5AB05539"/>
    <w:multiLevelType w:val="hybridMultilevel"/>
    <w:tmpl w:val="6E8C6E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691DA9"/>
    <w:multiLevelType w:val="hybridMultilevel"/>
    <w:tmpl w:val="D87CAA4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9E7464"/>
    <w:multiLevelType w:val="hybridMultilevel"/>
    <w:tmpl w:val="733051E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7208BF"/>
    <w:multiLevelType w:val="hybridMultilevel"/>
    <w:tmpl w:val="B66498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504E21"/>
    <w:multiLevelType w:val="hybridMultilevel"/>
    <w:tmpl w:val="D7CE7F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ED6215"/>
    <w:multiLevelType w:val="hybridMultilevel"/>
    <w:tmpl w:val="1A9C2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1151C72"/>
    <w:multiLevelType w:val="hybridMultilevel"/>
    <w:tmpl w:val="D7A0BA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347DF8"/>
    <w:multiLevelType w:val="hybridMultilevel"/>
    <w:tmpl w:val="E1900E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252AA8"/>
    <w:multiLevelType w:val="hybridMultilevel"/>
    <w:tmpl w:val="5FD49C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7442691">
    <w:abstractNumId w:val="13"/>
  </w:num>
  <w:num w:numId="2" w16cid:durableId="1932808445">
    <w:abstractNumId w:val="19"/>
  </w:num>
  <w:num w:numId="3" w16cid:durableId="1009865640">
    <w:abstractNumId w:val="0"/>
  </w:num>
  <w:num w:numId="4" w16cid:durableId="1719744298">
    <w:abstractNumId w:val="1"/>
  </w:num>
  <w:num w:numId="5" w16cid:durableId="13700535">
    <w:abstractNumId w:val="21"/>
  </w:num>
  <w:num w:numId="6" w16cid:durableId="681199728">
    <w:abstractNumId w:val="11"/>
  </w:num>
  <w:num w:numId="7" w16cid:durableId="1329208746">
    <w:abstractNumId w:val="8"/>
  </w:num>
  <w:num w:numId="8" w16cid:durableId="666059329">
    <w:abstractNumId w:val="10"/>
  </w:num>
  <w:num w:numId="9" w16cid:durableId="585656427">
    <w:abstractNumId w:val="4"/>
  </w:num>
  <w:num w:numId="10" w16cid:durableId="1412239208">
    <w:abstractNumId w:val="7"/>
  </w:num>
  <w:num w:numId="11" w16cid:durableId="963269436">
    <w:abstractNumId w:val="17"/>
  </w:num>
  <w:num w:numId="12" w16cid:durableId="287202359">
    <w:abstractNumId w:val="22"/>
  </w:num>
  <w:num w:numId="13" w16cid:durableId="1559785165">
    <w:abstractNumId w:val="2"/>
  </w:num>
  <w:num w:numId="14" w16cid:durableId="1660116964">
    <w:abstractNumId w:val="16"/>
  </w:num>
  <w:num w:numId="15" w16cid:durableId="1594506358">
    <w:abstractNumId w:val="12"/>
  </w:num>
  <w:num w:numId="16" w16cid:durableId="216743295">
    <w:abstractNumId w:val="21"/>
  </w:num>
  <w:num w:numId="17" w16cid:durableId="1476753773">
    <w:abstractNumId w:val="3"/>
  </w:num>
  <w:num w:numId="18" w16cid:durableId="1048799867">
    <w:abstractNumId w:val="6"/>
  </w:num>
  <w:num w:numId="19" w16cid:durableId="34549911">
    <w:abstractNumId w:val="20"/>
  </w:num>
  <w:num w:numId="20" w16cid:durableId="221864868">
    <w:abstractNumId w:val="5"/>
  </w:num>
  <w:num w:numId="21" w16cid:durableId="633022945">
    <w:abstractNumId w:val="15"/>
  </w:num>
  <w:num w:numId="22" w16cid:durableId="224143954">
    <w:abstractNumId w:val="18"/>
  </w:num>
  <w:num w:numId="23" w16cid:durableId="1141312721">
    <w:abstractNumId w:val="14"/>
  </w:num>
  <w:num w:numId="24" w16cid:durableId="19975387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AAB"/>
    <w:rsid w:val="000035AA"/>
    <w:rsid w:val="000108D8"/>
    <w:rsid w:val="000146F1"/>
    <w:rsid w:val="00015D9C"/>
    <w:rsid w:val="0001765E"/>
    <w:rsid w:val="00020FC9"/>
    <w:rsid w:val="00040BCA"/>
    <w:rsid w:val="000411DF"/>
    <w:rsid w:val="00043E5E"/>
    <w:rsid w:val="00047948"/>
    <w:rsid w:val="00065271"/>
    <w:rsid w:val="00077B49"/>
    <w:rsid w:val="0008174B"/>
    <w:rsid w:val="00090806"/>
    <w:rsid w:val="000909E0"/>
    <w:rsid w:val="000B5E2F"/>
    <w:rsid w:val="000C1A28"/>
    <w:rsid w:val="000D2E02"/>
    <w:rsid w:val="000F2D1C"/>
    <w:rsid w:val="000F55CB"/>
    <w:rsid w:val="00103D9D"/>
    <w:rsid w:val="001156CB"/>
    <w:rsid w:val="00136DDD"/>
    <w:rsid w:val="00157D5A"/>
    <w:rsid w:val="001624D6"/>
    <w:rsid w:val="001624FF"/>
    <w:rsid w:val="00165112"/>
    <w:rsid w:val="00184A71"/>
    <w:rsid w:val="001901FF"/>
    <w:rsid w:val="0019191C"/>
    <w:rsid w:val="001A0417"/>
    <w:rsid w:val="001A70F2"/>
    <w:rsid w:val="001B355A"/>
    <w:rsid w:val="001B6812"/>
    <w:rsid w:val="001B6C1E"/>
    <w:rsid w:val="001B6E4C"/>
    <w:rsid w:val="001F02B5"/>
    <w:rsid w:val="002045BA"/>
    <w:rsid w:val="0022046C"/>
    <w:rsid w:val="00224855"/>
    <w:rsid w:val="00232BF7"/>
    <w:rsid w:val="00235754"/>
    <w:rsid w:val="002437EF"/>
    <w:rsid w:val="00244631"/>
    <w:rsid w:val="00261818"/>
    <w:rsid w:val="002632BA"/>
    <w:rsid w:val="0026626D"/>
    <w:rsid w:val="002974C8"/>
    <w:rsid w:val="002A0BB5"/>
    <w:rsid w:val="002B5D98"/>
    <w:rsid w:val="002C0337"/>
    <w:rsid w:val="002C5772"/>
    <w:rsid w:val="002C624E"/>
    <w:rsid w:val="002D4676"/>
    <w:rsid w:val="003161E7"/>
    <w:rsid w:val="00332BEA"/>
    <w:rsid w:val="00333AB5"/>
    <w:rsid w:val="003357DE"/>
    <w:rsid w:val="003412C7"/>
    <w:rsid w:val="003462B2"/>
    <w:rsid w:val="00352718"/>
    <w:rsid w:val="00360791"/>
    <w:rsid w:val="003619B8"/>
    <w:rsid w:val="00372183"/>
    <w:rsid w:val="00381DCD"/>
    <w:rsid w:val="003A39CF"/>
    <w:rsid w:val="003A563E"/>
    <w:rsid w:val="003C2FC3"/>
    <w:rsid w:val="003C6A93"/>
    <w:rsid w:val="003D0709"/>
    <w:rsid w:val="003E428B"/>
    <w:rsid w:val="003E5517"/>
    <w:rsid w:val="00413BA9"/>
    <w:rsid w:val="00416074"/>
    <w:rsid w:val="00422963"/>
    <w:rsid w:val="00441D66"/>
    <w:rsid w:val="0044398B"/>
    <w:rsid w:val="00444828"/>
    <w:rsid w:val="00450077"/>
    <w:rsid w:val="00451943"/>
    <w:rsid w:val="00483E41"/>
    <w:rsid w:val="00497899"/>
    <w:rsid w:val="004A2619"/>
    <w:rsid w:val="004E1DD5"/>
    <w:rsid w:val="004E2728"/>
    <w:rsid w:val="004F392D"/>
    <w:rsid w:val="00500DAE"/>
    <w:rsid w:val="00510C2B"/>
    <w:rsid w:val="00521F04"/>
    <w:rsid w:val="0053187B"/>
    <w:rsid w:val="0053411A"/>
    <w:rsid w:val="0054254B"/>
    <w:rsid w:val="00542F7A"/>
    <w:rsid w:val="00544501"/>
    <w:rsid w:val="005478E4"/>
    <w:rsid w:val="00566F39"/>
    <w:rsid w:val="00576B76"/>
    <w:rsid w:val="00586D8C"/>
    <w:rsid w:val="00587432"/>
    <w:rsid w:val="00593E10"/>
    <w:rsid w:val="00593F49"/>
    <w:rsid w:val="005A24AE"/>
    <w:rsid w:val="005A7872"/>
    <w:rsid w:val="005B3055"/>
    <w:rsid w:val="005B40C8"/>
    <w:rsid w:val="005C6764"/>
    <w:rsid w:val="005D01E0"/>
    <w:rsid w:val="005E2F7C"/>
    <w:rsid w:val="005E4D25"/>
    <w:rsid w:val="005F7F37"/>
    <w:rsid w:val="00600E87"/>
    <w:rsid w:val="00613FA6"/>
    <w:rsid w:val="006172E0"/>
    <w:rsid w:val="00622C1A"/>
    <w:rsid w:val="00637F1A"/>
    <w:rsid w:val="00646D53"/>
    <w:rsid w:val="0064748C"/>
    <w:rsid w:val="006512AE"/>
    <w:rsid w:val="006530D9"/>
    <w:rsid w:val="00655177"/>
    <w:rsid w:val="00664121"/>
    <w:rsid w:val="00673D46"/>
    <w:rsid w:val="006778E3"/>
    <w:rsid w:val="006B06EE"/>
    <w:rsid w:val="006B36A2"/>
    <w:rsid w:val="006B6867"/>
    <w:rsid w:val="006C430C"/>
    <w:rsid w:val="006D3B51"/>
    <w:rsid w:val="006D3FD3"/>
    <w:rsid w:val="006D6DF0"/>
    <w:rsid w:val="006F7537"/>
    <w:rsid w:val="00700B18"/>
    <w:rsid w:val="00706D60"/>
    <w:rsid w:val="00710767"/>
    <w:rsid w:val="00717233"/>
    <w:rsid w:val="007331D7"/>
    <w:rsid w:val="0073372F"/>
    <w:rsid w:val="00733E78"/>
    <w:rsid w:val="00736671"/>
    <w:rsid w:val="00745DAB"/>
    <w:rsid w:val="0075111C"/>
    <w:rsid w:val="007553DF"/>
    <w:rsid w:val="00765FE3"/>
    <w:rsid w:val="00766392"/>
    <w:rsid w:val="00774828"/>
    <w:rsid w:val="007A3C14"/>
    <w:rsid w:val="007A61E1"/>
    <w:rsid w:val="007E3125"/>
    <w:rsid w:val="007E363C"/>
    <w:rsid w:val="007E6B64"/>
    <w:rsid w:val="007E7868"/>
    <w:rsid w:val="007F2D2B"/>
    <w:rsid w:val="00801DE8"/>
    <w:rsid w:val="00822768"/>
    <w:rsid w:val="008327CF"/>
    <w:rsid w:val="00835B49"/>
    <w:rsid w:val="00850A1D"/>
    <w:rsid w:val="0085417A"/>
    <w:rsid w:val="008572B3"/>
    <w:rsid w:val="00861A1E"/>
    <w:rsid w:val="00870874"/>
    <w:rsid w:val="00870D60"/>
    <w:rsid w:val="00873804"/>
    <w:rsid w:val="00875493"/>
    <w:rsid w:val="008A1772"/>
    <w:rsid w:val="008A64C8"/>
    <w:rsid w:val="008B0807"/>
    <w:rsid w:val="008B12E4"/>
    <w:rsid w:val="008B678D"/>
    <w:rsid w:val="008E1247"/>
    <w:rsid w:val="008E4CD9"/>
    <w:rsid w:val="008E537F"/>
    <w:rsid w:val="008E68A6"/>
    <w:rsid w:val="008E6C79"/>
    <w:rsid w:val="008F67CB"/>
    <w:rsid w:val="0091326D"/>
    <w:rsid w:val="00930EB8"/>
    <w:rsid w:val="00935132"/>
    <w:rsid w:val="0096777A"/>
    <w:rsid w:val="0097024E"/>
    <w:rsid w:val="00974552"/>
    <w:rsid w:val="00975E07"/>
    <w:rsid w:val="00986854"/>
    <w:rsid w:val="009A530D"/>
    <w:rsid w:val="009B194E"/>
    <w:rsid w:val="009B1E19"/>
    <w:rsid w:val="009B24E6"/>
    <w:rsid w:val="009B658F"/>
    <w:rsid w:val="009C36C5"/>
    <w:rsid w:val="009E0864"/>
    <w:rsid w:val="009E68EF"/>
    <w:rsid w:val="009F3EC3"/>
    <w:rsid w:val="00A00D69"/>
    <w:rsid w:val="00A11154"/>
    <w:rsid w:val="00A1420D"/>
    <w:rsid w:val="00A21763"/>
    <w:rsid w:val="00A30C2E"/>
    <w:rsid w:val="00A40C46"/>
    <w:rsid w:val="00A46712"/>
    <w:rsid w:val="00A46F25"/>
    <w:rsid w:val="00A518CA"/>
    <w:rsid w:val="00A55EC2"/>
    <w:rsid w:val="00A62C0F"/>
    <w:rsid w:val="00A746A2"/>
    <w:rsid w:val="00A7712E"/>
    <w:rsid w:val="00A963E4"/>
    <w:rsid w:val="00A97F8B"/>
    <w:rsid w:val="00AA2D3F"/>
    <w:rsid w:val="00AA5D3E"/>
    <w:rsid w:val="00AC07FA"/>
    <w:rsid w:val="00AD1E14"/>
    <w:rsid w:val="00AE00BC"/>
    <w:rsid w:val="00AF608B"/>
    <w:rsid w:val="00B01BDC"/>
    <w:rsid w:val="00B02EBB"/>
    <w:rsid w:val="00B03FF2"/>
    <w:rsid w:val="00B06C3B"/>
    <w:rsid w:val="00B464D8"/>
    <w:rsid w:val="00B73C61"/>
    <w:rsid w:val="00B8218C"/>
    <w:rsid w:val="00B8244B"/>
    <w:rsid w:val="00B86CDF"/>
    <w:rsid w:val="00B92EA8"/>
    <w:rsid w:val="00B9702E"/>
    <w:rsid w:val="00BA4112"/>
    <w:rsid w:val="00BC1FB4"/>
    <w:rsid w:val="00BC6F6B"/>
    <w:rsid w:val="00BC784C"/>
    <w:rsid w:val="00BE4641"/>
    <w:rsid w:val="00BE71B2"/>
    <w:rsid w:val="00C11340"/>
    <w:rsid w:val="00C153C5"/>
    <w:rsid w:val="00C270AC"/>
    <w:rsid w:val="00C2725B"/>
    <w:rsid w:val="00C47447"/>
    <w:rsid w:val="00C5333B"/>
    <w:rsid w:val="00C54480"/>
    <w:rsid w:val="00C6701C"/>
    <w:rsid w:val="00C71AE1"/>
    <w:rsid w:val="00C7287A"/>
    <w:rsid w:val="00C748C9"/>
    <w:rsid w:val="00C809BA"/>
    <w:rsid w:val="00C82CDF"/>
    <w:rsid w:val="00C85251"/>
    <w:rsid w:val="00CA3B0A"/>
    <w:rsid w:val="00CA6F08"/>
    <w:rsid w:val="00CA722F"/>
    <w:rsid w:val="00CA799A"/>
    <w:rsid w:val="00CC691B"/>
    <w:rsid w:val="00CD2DB4"/>
    <w:rsid w:val="00CF0F0A"/>
    <w:rsid w:val="00CF4053"/>
    <w:rsid w:val="00D25B00"/>
    <w:rsid w:val="00D26120"/>
    <w:rsid w:val="00D33AD3"/>
    <w:rsid w:val="00D46186"/>
    <w:rsid w:val="00D50285"/>
    <w:rsid w:val="00D5605C"/>
    <w:rsid w:val="00D60F81"/>
    <w:rsid w:val="00D63AFC"/>
    <w:rsid w:val="00D83A59"/>
    <w:rsid w:val="00D91D13"/>
    <w:rsid w:val="00D92464"/>
    <w:rsid w:val="00DA25BD"/>
    <w:rsid w:val="00DA4263"/>
    <w:rsid w:val="00DA5E81"/>
    <w:rsid w:val="00DA6894"/>
    <w:rsid w:val="00DB0C96"/>
    <w:rsid w:val="00DB3A16"/>
    <w:rsid w:val="00DB75EA"/>
    <w:rsid w:val="00DC487D"/>
    <w:rsid w:val="00DC7D47"/>
    <w:rsid w:val="00DD375A"/>
    <w:rsid w:val="00DE05E8"/>
    <w:rsid w:val="00DE4E14"/>
    <w:rsid w:val="00E01335"/>
    <w:rsid w:val="00E036B5"/>
    <w:rsid w:val="00E22310"/>
    <w:rsid w:val="00E235E0"/>
    <w:rsid w:val="00E27D84"/>
    <w:rsid w:val="00E324C8"/>
    <w:rsid w:val="00E3489E"/>
    <w:rsid w:val="00E4321D"/>
    <w:rsid w:val="00E4384C"/>
    <w:rsid w:val="00E541C4"/>
    <w:rsid w:val="00E55C29"/>
    <w:rsid w:val="00E653C0"/>
    <w:rsid w:val="00E753D8"/>
    <w:rsid w:val="00E8374D"/>
    <w:rsid w:val="00E90AC8"/>
    <w:rsid w:val="00E92D6B"/>
    <w:rsid w:val="00E930ED"/>
    <w:rsid w:val="00E96235"/>
    <w:rsid w:val="00EA2569"/>
    <w:rsid w:val="00EB318B"/>
    <w:rsid w:val="00EB37AA"/>
    <w:rsid w:val="00EC1643"/>
    <w:rsid w:val="00EC17FD"/>
    <w:rsid w:val="00EC4394"/>
    <w:rsid w:val="00ED536C"/>
    <w:rsid w:val="00F01492"/>
    <w:rsid w:val="00F12EA9"/>
    <w:rsid w:val="00F151E2"/>
    <w:rsid w:val="00F25762"/>
    <w:rsid w:val="00F2770C"/>
    <w:rsid w:val="00F316D9"/>
    <w:rsid w:val="00F32827"/>
    <w:rsid w:val="00F421C1"/>
    <w:rsid w:val="00F43844"/>
    <w:rsid w:val="00F45834"/>
    <w:rsid w:val="00F4697E"/>
    <w:rsid w:val="00F51B5B"/>
    <w:rsid w:val="00F5245D"/>
    <w:rsid w:val="00F53AAB"/>
    <w:rsid w:val="00F551FE"/>
    <w:rsid w:val="00F8576E"/>
    <w:rsid w:val="00F96C55"/>
    <w:rsid w:val="00FA2E09"/>
    <w:rsid w:val="00FA4100"/>
    <w:rsid w:val="00FB54C0"/>
    <w:rsid w:val="00FD14B4"/>
    <w:rsid w:val="00FD6CEF"/>
    <w:rsid w:val="00FE0870"/>
    <w:rsid w:val="00FE2AD8"/>
    <w:rsid w:val="00FE5714"/>
    <w:rsid w:val="00FF5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D2523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24AE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331D7"/>
    <w:pPr>
      <w:keepNext/>
      <w:keepLines/>
      <w:spacing w:before="240" w:after="36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qFormat/>
    <w:rsid w:val="00706D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42F7A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7331D7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706D60"/>
    <w:pPr>
      <w:jc w:val="center"/>
      <w:outlineLvl w:val="9"/>
    </w:pPr>
  </w:style>
  <w:style w:type="paragraph" w:styleId="TOC1">
    <w:name w:val="toc 1"/>
    <w:basedOn w:val="Normal"/>
    <w:next w:val="Normal"/>
    <w:autoRedefine/>
    <w:uiPriority w:val="39"/>
    <w:rsid w:val="003A563E"/>
    <w:pPr>
      <w:tabs>
        <w:tab w:val="right" w:leader="dot" w:pos="936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E9623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52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5251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D924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670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rsid w:val="003A563E"/>
    <w:pPr>
      <w:tabs>
        <w:tab w:val="right" w:leader="dot" w:pos="9360"/>
      </w:tabs>
      <w:spacing w:after="100"/>
      <w:ind w:left="216"/>
    </w:pPr>
  </w:style>
  <w:style w:type="paragraph" w:styleId="ListParagraph">
    <w:name w:val="List Paragraph"/>
    <w:basedOn w:val="Normal"/>
    <w:uiPriority w:val="34"/>
    <w:qFormat/>
    <w:rsid w:val="009B658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rsid w:val="00E653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6701C"/>
  </w:style>
  <w:style w:type="paragraph" w:styleId="Footer">
    <w:name w:val="footer"/>
    <w:basedOn w:val="Normal"/>
    <w:link w:val="FooterChar"/>
    <w:uiPriority w:val="99"/>
    <w:unhideWhenUsed/>
    <w:rsid w:val="000C1A28"/>
    <w:pPr>
      <w:spacing w:after="0" w:line="240" w:lineRule="auto"/>
      <w:ind w:right="680"/>
      <w:jc w:val="right"/>
    </w:pPr>
  </w:style>
  <w:style w:type="character" w:customStyle="1" w:styleId="FooterChar">
    <w:name w:val="Footer Char"/>
    <w:basedOn w:val="DefaultParagraphFont"/>
    <w:link w:val="Footer"/>
    <w:uiPriority w:val="99"/>
    <w:rsid w:val="000C1A28"/>
  </w:style>
  <w:style w:type="paragraph" w:styleId="ListBullet">
    <w:name w:val="List Bullet"/>
    <w:basedOn w:val="Normal"/>
    <w:uiPriority w:val="99"/>
    <w:rsid w:val="00D26120"/>
    <w:pPr>
      <w:numPr>
        <w:numId w:val="3"/>
      </w:numPr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706D60"/>
    <w:pPr>
      <w:jc w:val="center"/>
    </w:pPr>
  </w:style>
  <w:style w:type="character" w:customStyle="1" w:styleId="SubtitleChar">
    <w:name w:val="Subtitle Char"/>
    <w:basedOn w:val="DefaultParagraphFont"/>
    <w:link w:val="Subtitle"/>
    <w:uiPriority w:val="11"/>
    <w:rsid w:val="00706D60"/>
  </w:style>
  <w:style w:type="paragraph" w:styleId="Title">
    <w:name w:val="Title"/>
    <w:basedOn w:val="Normal"/>
    <w:next w:val="Normal"/>
    <w:link w:val="TitleChar"/>
    <w:uiPriority w:val="10"/>
    <w:rsid w:val="00A11154"/>
    <w:pPr>
      <w:spacing w:after="440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11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4519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raphic">
    <w:name w:val="Graphic"/>
    <w:basedOn w:val="Normal"/>
    <w:next w:val="Normal"/>
    <w:link w:val="GraphicChar"/>
    <w:qFormat/>
    <w:rsid w:val="005E2F7C"/>
    <w:pPr>
      <w:keepNext/>
    </w:pPr>
  </w:style>
  <w:style w:type="character" w:customStyle="1" w:styleId="GraphicChar">
    <w:name w:val="Graphic Char"/>
    <w:basedOn w:val="DefaultParagraphFont"/>
    <w:link w:val="Graphic"/>
    <w:rsid w:val="005E2F7C"/>
  </w:style>
  <w:style w:type="character" w:styleId="UnresolvedMention">
    <w:name w:val="Unresolved Mention"/>
    <w:basedOn w:val="DefaultParagraphFont"/>
    <w:uiPriority w:val="99"/>
    <w:semiHidden/>
    <w:unhideWhenUsed/>
    <w:rsid w:val="003A563E"/>
    <w:rPr>
      <w:color w:val="605E5C"/>
      <w:shd w:val="clear" w:color="auto" w:fill="E1DFDD"/>
    </w:rPr>
  </w:style>
  <w:style w:type="character" w:customStyle="1" w:styleId="pln">
    <w:name w:val="pln"/>
    <w:basedOn w:val="DefaultParagraphFont"/>
    <w:rsid w:val="005A24AE"/>
  </w:style>
  <w:style w:type="character" w:customStyle="1" w:styleId="pun">
    <w:name w:val="pun"/>
    <w:basedOn w:val="DefaultParagraphFont"/>
    <w:rsid w:val="005A24AE"/>
  </w:style>
  <w:style w:type="character" w:customStyle="1" w:styleId="lit">
    <w:name w:val="lit"/>
    <w:basedOn w:val="DefaultParagraphFont"/>
    <w:rsid w:val="005A24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5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2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6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4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24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5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5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3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8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32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4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65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72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2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9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74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6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3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67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9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1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90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7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3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94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8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uthulakshmi.M\OneDrive%20-%20Brillio\Documents\C-sharp\my-project\SignalR-White-Paper\tf45338127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4CED4F882C943A0B6146D1D60AC1F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D56564-0579-4F2D-982A-928E0DD07F0D}"/>
      </w:docPartPr>
      <w:docPartBody>
        <w:p w:rsidR="00671C12" w:rsidRDefault="00D660CF">
          <w:pPr>
            <w:pStyle w:val="D4CED4F882C943A0B6146D1D60AC1FB4"/>
          </w:pPr>
          <w:r w:rsidRPr="00706D60">
            <w:t>Introduction</w:t>
          </w:r>
        </w:p>
      </w:docPartBody>
    </w:docPart>
    <w:docPart>
      <w:docPartPr>
        <w:name w:val="FDC21182CB0242EEA173FBF4E1D5E4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58E063-5073-451B-AB5F-0453C2FE66D6}"/>
      </w:docPartPr>
      <w:docPartBody>
        <w:p w:rsidR="00671C12" w:rsidRDefault="00D660CF">
          <w:pPr>
            <w:pStyle w:val="FDC21182CB0242EEA173FBF4E1D5E475"/>
          </w:pPr>
          <w:r w:rsidRPr="00706D60">
            <w:t>Conclusion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848EB1A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754788178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0CF"/>
    <w:rsid w:val="001132D9"/>
    <w:rsid w:val="003318E0"/>
    <w:rsid w:val="003B290E"/>
    <w:rsid w:val="006014C8"/>
    <w:rsid w:val="00671C12"/>
    <w:rsid w:val="008B008C"/>
    <w:rsid w:val="00D61075"/>
    <w:rsid w:val="00D660CF"/>
    <w:rsid w:val="00F67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CED4F882C943A0B6146D1D60AC1FB4">
    <w:name w:val="D4CED4F882C943A0B6146D1D60AC1FB4"/>
  </w:style>
  <w:style w:type="paragraph" w:customStyle="1" w:styleId="FDC21182CB0242EEA173FBF4E1D5E475">
    <w:name w:val="FDC21182CB0242EEA173FBF4E1D5E475"/>
  </w:style>
  <w:style w:type="paragraph" w:styleId="ListBullet">
    <w:name w:val="List Bullet"/>
    <w:basedOn w:val="Normal"/>
    <w:uiPriority w:val="99"/>
    <w:pPr>
      <w:numPr>
        <w:numId w:val="1"/>
      </w:numPr>
      <w:contextualSpacing/>
      <w:jc w:val="both"/>
    </w:pPr>
    <w:rPr>
      <w:rFonts w:eastAsiaTheme="minorHAnsi"/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Whitepaper">
      <a:majorFont>
        <a:latin typeface="Segoe UI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480f6609812271f56e53f2aff71704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b48d77c16982ba2890c3fe2b4c067b2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06976B8-B398-4E0B-A6D7-2BF155EDEBA8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D279876A-F574-487C-80C3-CE81625DC50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F7786F4-B754-4304-BC1D-32749421B75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9F0803C-BF15-46C7-A351-ADAC5F26F3D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tf45338127_win32</Template>
  <TotalTime>0</TotalTime>
  <Pages>25</Pages>
  <Words>2755</Words>
  <Characters>15706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2022-11-24T15:51:00Z</dcterms:created>
  <dcterms:modified xsi:type="dcterms:W3CDTF">2022-11-30T09:04:00Z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